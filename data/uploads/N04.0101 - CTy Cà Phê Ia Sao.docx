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40C09" w14:textId="77777777" w:rsidR="00252A6A" w:rsidRPr="00DB5086" w:rsidRDefault="00252A6A" w:rsidP="004E282B">
      <w:pPr>
        <w:tabs>
          <w:tab w:val="center" w:pos="2268"/>
          <w:tab w:val="center" w:pos="7380"/>
        </w:tabs>
        <w:rPr>
          <w:b/>
          <w:sz w:val="22"/>
          <w:szCs w:val="22"/>
        </w:rPr>
      </w:pPr>
      <w:r w:rsidRPr="00902815">
        <w:tab/>
      </w:r>
      <w:r w:rsidRPr="00DB5086">
        <w:rPr>
          <w:b/>
          <w:sz w:val="22"/>
          <w:szCs w:val="22"/>
        </w:rPr>
        <w:t>CÔNG TY CỔ PHẦN THẨM ĐỊNH GIÁ THẾ KỶ</w:t>
      </w:r>
      <w:r w:rsidRPr="00DB5086">
        <w:rPr>
          <w:b/>
          <w:sz w:val="22"/>
          <w:szCs w:val="22"/>
        </w:rPr>
        <w:tab/>
        <w:t>CỘNG HÒA XÃ HỘI CHỦ NGHĨA VIỆT NAM</w:t>
      </w:r>
    </w:p>
    <w:p w14:paraId="636E8285" w14:textId="77777777" w:rsidR="00252A6A" w:rsidRPr="00DB5086" w:rsidRDefault="00252A6A" w:rsidP="004E282B">
      <w:pPr>
        <w:tabs>
          <w:tab w:val="center" w:pos="2268"/>
          <w:tab w:val="center" w:pos="7020"/>
        </w:tabs>
        <w:rPr>
          <w:sz w:val="22"/>
          <w:szCs w:val="22"/>
        </w:rPr>
      </w:pPr>
      <w:r w:rsidRPr="00DB5086">
        <w:rPr>
          <w:b/>
          <w:sz w:val="22"/>
          <w:szCs w:val="22"/>
        </w:rPr>
        <w:tab/>
      </w:r>
      <w:r w:rsidRPr="00DB5086">
        <w:rPr>
          <w:sz w:val="22"/>
          <w:szCs w:val="22"/>
        </w:rPr>
        <w:t xml:space="preserve">Số: </w:t>
      </w:r>
      <w:r w:rsidRPr="00EE7DC5">
        <w:rPr>
          <w:noProof/>
          <w:color w:val="000000"/>
          <w:sz w:val="22"/>
          <w:szCs w:val="22"/>
        </w:rPr>
        <w:t>010/2026/N04.0101/DN</w:t>
      </w:r>
      <w:r w:rsidRPr="00DB5086">
        <w:rPr>
          <w:color w:val="000000"/>
          <w:sz w:val="22"/>
          <w:szCs w:val="22"/>
          <w:lang w:val="vi-VN"/>
        </w:rPr>
        <w:t>/</w:t>
      </w:r>
      <w:r w:rsidRPr="00DB5086">
        <w:rPr>
          <w:color w:val="000000"/>
          <w:sz w:val="22"/>
          <w:szCs w:val="22"/>
        </w:rPr>
        <w:t>HĐTĐG</w:t>
      </w:r>
      <w:r w:rsidRPr="00DB5086">
        <w:rPr>
          <w:sz w:val="22"/>
          <w:szCs w:val="22"/>
        </w:rPr>
        <w:tab/>
        <w:t>Độc lập - Tự do - Hạnh phúc</w:t>
      </w:r>
    </w:p>
    <w:p w14:paraId="21920C93" w14:textId="77777777" w:rsidR="00252A6A" w:rsidRPr="00DB5086" w:rsidRDefault="00252A6A" w:rsidP="00902815">
      <w:pPr>
        <w:tabs>
          <w:tab w:val="center" w:pos="1843"/>
          <w:tab w:val="center" w:pos="7020"/>
        </w:tabs>
        <w:rPr>
          <w:sz w:val="22"/>
          <w:szCs w:val="22"/>
        </w:rPr>
      </w:pPr>
      <w:r w:rsidRPr="00DB5086">
        <w:rPr>
          <w:sz w:val="22"/>
          <w:szCs w:val="22"/>
        </w:rPr>
        <w:tab/>
        <w:t xml:space="preserve">                </w:t>
      </w:r>
      <w:r w:rsidRPr="00DB5086">
        <w:rPr>
          <w:sz w:val="22"/>
          <w:szCs w:val="22"/>
        </w:rPr>
        <w:tab/>
        <w:t>----------o0o----------</w:t>
      </w:r>
    </w:p>
    <w:p w14:paraId="7AF91839" w14:textId="77777777" w:rsidR="00252A6A" w:rsidRPr="00DB5086" w:rsidRDefault="00252A6A" w:rsidP="008856D4">
      <w:pPr>
        <w:jc w:val="center"/>
        <w:rPr>
          <w:b/>
          <w:sz w:val="32"/>
          <w:szCs w:val="32"/>
        </w:rPr>
      </w:pPr>
    </w:p>
    <w:p w14:paraId="41234515" w14:textId="77777777" w:rsidR="00252A6A" w:rsidRPr="00DB5086" w:rsidRDefault="00252A6A" w:rsidP="008856D4">
      <w:pPr>
        <w:jc w:val="center"/>
        <w:rPr>
          <w:b/>
          <w:sz w:val="28"/>
          <w:szCs w:val="28"/>
        </w:rPr>
      </w:pPr>
      <w:r w:rsidRPr="00DB5086">
        <w:rPr>
          <w:b/>
          <w:sz w:val="28"/>
          <w:szCs w:val="28"/>
        </w:rPr>
        <w:t xml:space="preserve">HỢP ĐỒNG DỊCH VỤ THẨM ĐỊNH GIÁ </w:t>
      </w:r>
    </w:p>
    <w:p w14:paraId="011E1292" w14:textId="77777777" w:rsidR="00252A6A" w:rsidRPr="00DB5086" w:rsidRDefault="00252A6A" w:rsidP="008856D4">
      <w:pPr>
        <w:jc w:val="center"/>
        <w:rPr>
          <w:b/>
          <w:sz w:val="22"/>
          <w:szCs w:val="22"/>
        </w:rPr>
      </w:pPr>
    </w:p>
    <w:p w14:paraId="79BB19A4" w14:textId="77777777" w:rsidR="00252A6A" w:rsidRPr="00DB5086" w:rsidRDefault="00252A6A" w:rsidP="00042DDA">
      <w:pPr>
        <w:numPr>
          <w:ilvl w:val="0"/>
          <w:numId w:val="1"/>
        </w:numPr>
        <w:tabs>
          <w:tab w:val="clear" w:pos="1260"/>
          <w:tab w:val="left" w:pos="270"/>
          <w:tab w:val="num" w:pos="993"/>
        </w:tabs>
        <w:spacing w:line="360" w:lineRule="auto"/>
        <w:ind w:left="709" w:firstLine="0"/>
        <w:jc w:val="both"/>
        <w:rPr>
          <w:i/>
          <w:sz w:val="22"/>
          <w:szCs w:val="22"/>
        </w:rPr>
      </w:pPr>
      <w:r w:rsidRPr="00DB5086">
        <w:rPr>
          <w:i/>
          <w:sz w:val="22"/>
          <w:szCs w:val="22"/>
        </w:rPr>
        <w:t xml:space="preserve">Căn cứ  </w:t>
      </w:r>
      <w:r w:rsidRPr="00DB5086">
        <w:rPr>
          <w:b/>
          <w:i/>
          <w:sz w:val="22"/>
          <w:szCs w:val="22"/>
        </w:rPr>
        <w:t>Luật Thương Mại số 36/2005/QH11</w:t>
      </w:r>
      <w:r w:rsidRPr="00DB5086">
        <w:rPr>
          <w:i/>
          <w:sz w:val="22"/>
          <w:szCs w:val="22"/>
        </w:rPr>
        <w:t xml:space="preserve"> được Quốc hội thông qua ngày 14/6/2005;</w:t>
      </w:r>
    </w:p>
    <w:p w14:paraId="19D3A809" w14:textId="77777777" w:rsidR="00252A6A" w:rsidRPr="00DB5086" w:rsidRDefault="00252A6A" w:rsidP="00042DDA">
      <w:pPr>
        <w:numPr>
          <w:ilvl w:val="0"/>
          <w:numId w:val="1"/>
        </w:numPr>
        <w:tabs>
          <w:tab w:val="clear" w:pos="1260"/>
          <w:tab w:val="left" w:pos="270"/>
          <w:tab w:val="num" w:pos="993"/>
        </w:tabs>
        <w:spacing w:line="360" w:lineRule="auto"/>
        <w:ind w:left="709" w:firstLine="0"/>
        <w:jc w:val="both"/>
        <w:rPr>
          <w:i/>
          <w:sz w:val="22"/>
          <w:szCs w:val="22"/>
        </w:rPr>
      </w:pPr>
      <w:r w:rsidRPr="00DB5086">
        <w:rPr>
          <w:i/>
          <w:sz w:val="22"/>
          <w:szCs w:val="22"/>
        </w:rPr>
        <w:t xml:space="preserve">Căn cứ </w:t>
      </w:r>
      <w:r w:rsidRPr="00DB5086">
        <w:rPr>
          <w:b/>
          <w:i/>
          <w:iCs/>
          <w:spacing w:val="-4"/>
          <w:sz w:val="22"/>
          <w:szCs w:val="22"/>
        </w:rPr>
        <w:t>Luật giá</w:t>
      </w:r>
      <w:r w:rsidRPr="00DB5086">
        <w:rPr>
          <w:b/>
          <w:bCs/>
          <w:i/>
          <w:iCs/>
          <w:spacing w:val="-4"/>
          <w:sz w:val="22"/>
          <w:szCs w:val="22"/>
        </w:rPr>
        <w:t xml:space="preserve"> </w:t>
      </w:r>
      <w:r w:rsidRPr="00DB5086">
        <w:rPr>
          <w:b/>
          <w:i/>
          <w:iCs/>
          <w:spacing w:val="-4"/>
          <w:sz w:val="22"/>
          <w:szCs w:val="22"/>
        </w:rPr>
        <w:t>số 1</w:t>
      </w:r>
      <w:r w:rsidRPr="00DB5086">
        <w:rPr>
          <w:b/>
          <w:i/>
          <w:iCs/>
          <w:spacing w:val="-4"/>
          <w:sz w:val="22"/>
          <w:szCs w:val="22"/>
          <w:lang w:val="vi-VN"/>
        </w:rPr>
        <w:t>6</w:t>
      </w:r>
      <w:r w:rsidRPr="00DB5086">
        <w:rPr>
          <w:b/>
          <w:i/>
          <w:iCs/>
          <w:spacing w:val="-4"/>
          <w:sz w:val="22"/>
          <w:szCs w:val="22"/>
        </w:rPr>
        <w:t>/20</w:t>
      </w:r>
      <w:r w:rsidRPr="00DB5086">
        <w:rPr>
          <w:b/>
          <w:i/>
          <w:iCs/>
          <w:spacing w:val="-4"/>
          <w:sz w:val="22"/>
          <w:szCs w:val="22"/>
          <w:lang w:val="vi-VN"/>
        </w:rPr>
        <w:t>23</w:t>
      </w:r>
      <w:r w:rsidRPr="00DB5086">
        <w:rPr>
          <w:b/>
          <w:i/>
          <w:iCs/>
          <w:spacing w:val="-4"/>
          <w:sz w:val="22"/>
          <w:szCs w:val="22"/>
        </w:rPr>
        <w:t>/QH1</w:t>
      </w:r>
      <w:r w:rsidRPr="00DB5086">
        <w:rPr>
          <w:b/>
          <w:i/>
          <w:iCs/>
          <w:spacing w:val="-4"/>
          <w:sz w:val="22"/>
          <w:szCs w:val="22"/>
          <w:lang w:val="vi-VN"/>
        </w:rPr>
        <w:t>5</w:t>
      </w:r>
      <w:r w:rsidRPr="00DB5086">
        <w:rPr>
          <w:i/>
          <w:iCs/>
          <w:spacing w:val="-4"/>
          <w:sz w:val="22"/>
          <w:szCs w:val="22"/>
        </w:rPr>
        <w:t xml:space="preserve"> được Quốc hội khóa XI</w:t>
      </w:r>
      <w:r w:rsidRPr="00DB5086">
        <w:rPr>
          <w:i/>
          <w:iCs/>
          <w:spacing w:val="-4"/>
          <w:sz w:val="22"/>
          <w:szCs w:val="22"/>
          <w:lang w:val="vi-VN"/>
        </w:rPr>
        <w:t>V</w:t>
      </w:r>
      <w:r w:rsidRPr="00DB5086">
        <w:rPr>
          <w:i/>
          <w:iCs/>
          <w:spacing w:val="-4"/>
          <w:sz w:val="22"/>
          <w:szCs w:val="22"/>
        </w:rPr>
        <w:t xml:space="preserve">, thông qua ngày </w:t>
      </w:r>
      <w:r w:rsidRPr="00DB5086">
        <w:rPr>
          <w:i/>
          <w:iCs/>
          <w:spacing w:val="-4"/>
          <w:sz w:val="22"/>
          <w:szCs w:val="22"/>
          <w:lang w:val="vi-VN"/>
        </w:rPr>
        <w:t>19</w:t>
      </w:r>
      <w:r w:rsidRPr="00DB5086">
        <w:rPr>
          <w:i/>
          <w:iCs/>
          <w:spacing w:val="-4"/>
          <w:sz w:val="22"/>
          <w:szCs w:val="22"/>
        </w:rPr>
        <w:t>/6/20</w:t>
      </w:r>
      <w:r w:rsidRPr="00DB5086">
        <w:rPr>
          <w:i/>
          <w:iCs/>
          <w:spacing w:val="-4"/>
          <w:sz w:val="22"/>
          <w:szCs w:val="22"/>
          <w:lang w:val="vi-VN"/>
        </w:rPr>
        <w:t>23</w:t>
      </w:r>
      <w:r w:rsidRPr="00DB5086">
        <w:rPr>
          <w:i/>
          <w:iCs/>
          <w:spacing w:val="-4"/>
          <w:sz w:val="22"/>
          <w:szCs w:val="22"/>
        </w:rPr>
        <w:t>;</w:t>
      </w:r>
    </w:p>
    <w:p w14:paraId="67E21F3C" w14:textId="77777777" w:rsidR="00252A6A" w:rsidRPr="00DB5086" w:rsidRDefault="00252A6A" w:rsidP="00042DDA">
      <w:pPr>
        <w:numPr>
          <w:ilvl w:val="0"/>
          <w:numId w:val="1"/>
        </w:numPr>
        <w:tabs>
          <w:tab w:val="clear" w:pos="1260"/>
          <w:tab w:val="left" w:pos="270"/>
          <w:tab w:val="num" w:pos="993"/>
        </w:tabs>
        <w:spacing w:line="360" w:lineRule="auto"/>
        <w:ind w:left="709" w:firstLine="0"/>
        <w:jc w:val="both"/>
        <w:rPr>
          <w:i/>
          <w:sz w:val="22"/>
          <w:szCs w:val="22"/>
        </w:rPr>
      </w:pPr>
      <w:r w:rsidRPr="00DB5086">
        <w:rPr>
          <w:i/>
          <w:sz w:val="22"/>
          <w:szCs w:val="22"/>
        </w:rPr>
        <w:t xml:space="preserve">Căn cứ </w:t>
      </w:r>
      <w:r w:rsidRPr="00DB5086">
        <w:rPr>
          <w:b/>
          <w:i/>
          <w:sz w:val="22"/>
          <w:szCs w:val="22"/>
        </w:rPr>
        <w:t xml:space="preserve">Nghị định số </w:t>
      </w:r>
      <w:r w:rsidRPr="00DB5086">
        <w:rPr>
          <w:b/>
          <w:i/>
          <w:sz w:val="22"/>
          <w:szCs w:val="22"/>
          <w:lang w:val="vi-VN"/>
        </w:rPr>
        <w:t>78</w:t>
      </w:r>
      <w:r w:rsidRPr="00DB5086">
        <w:rPr>
          <w:b/>
          <w:i/>
          <w:sz w:val="22"/>
          <w:szCs w:val="22"/>
        </w:rPr>
        <w:t>/</w:t>
      </w:r>
      <w:r w:rsidRPr="00DB5086">
        <w:rPr>
          <w:b/>
          <w:i/>
          <w:sz w:val="22"/>
          <w:szCs w:val="22"/>
          <w:lang w:val="vi-VN"/>
        </w:rPr>
        <w:t>2024</w:t>
      </w:r>
      <w:r w:rsidRPr="00DB5086">
        <w:rPr>
          <w:b/>
          <w:i/>
          <w:sz w:val="22"/>
          <w:szCs w:val="22"/>
        </w:rPr>
        <w:t>NĐ-CP</w:t>
      </w:r>
      <w:r w:rsidRPr="00DB5086">
        <w:rPr>
          <w:i/>
          <w:sz w:val="22"/>
          <w:szCs w:val="22"/>
        </w:rPr>
        <w:t xml:space="preserve"> ngày </w:t>
      </w:r>
      <w:r w:rsidRPr="00DB5086">
        <w:rPr>
          <w:i/>
          <w:sz w:val="22"/>
          <w:szCs w:val="22"/>
          <w:lang w:val="vi-VN"/>
        </w:rPr>
        <w:t>01</w:t>
      </w:r>
      <w:r w:rsidRPr="00DB5086">
        <w:rPr>
          <w:i/>
          <w:sz w:val="22"/>
          <w:szCs w:val="22"/>
        </w:rPr>
        <w:t>/0</w:t>
      </w:r>
      <w:r w:rsidRPr="00DB5086">
        <w:rPr>
          <w:i/>
          <w:sz w:val="22"/>
          <w:szCs w:val="22"/>
          <w:lang w:val="vi-VN"/>
        </w:rPr>
        <w:t>7</w:t>
      </w:r>
      <w:r w:rsidRPr="00DB5086">
        <w:rPr>
          <w:i/>
          <w:sz w:val="22"/>
          <w:szCs w:val="22"/>
        </w:rPr>
        <w:t>/20</w:t>
      </w:r>
      <w:r w:rsidRPr="00DB5086">
        <w:rPr>
          <w:i/>
          <w:sz w:val="22"/>
          <w:szCs w:val="22"/>
          <w:lang w:val="vi-VN"/>
        </w:rPr>
        <w:t>24</w:t>
      </w:r>
      <w:r w:rsidRPr="00DB5086">
        <w:rPr>
          <w:i/>
          <w:sz w:val="22"/>
          <w:szCs w:val="22"/>
        </w:rPr>
        <w:t xml:space="preserve"> của Chính phủ về quy định chi tiết một số điều của luật giá về Thẩm định giá;</w:t>
      </w:r>
    </w:p>
    <w:p w14:paraId="68D522F3" w14:textId="77777777" w:rsidR="00252A6A" w:rsidRPr="00DB5086" w:rsidRDefault="00252A6A" w:rsidP="001D209F">
      <w:pPr>
        <w:numPr>
          <w:ilvl w:val="0"/>
          <w:numId w:val="1"/>
        </w:numPr>
        <w:tabs>
          <w:tab w:val="num" w:pos="993"/>
        </w:tabs>
        <w:spacing w:line="360" w:lineRule="auto"/>
        <w:ind w:left="709" w:firstLine="0"/>
        <w:jc w:val="both"/>
        <w:rPr>
          <w:i/>
          <w:sz w:val="22"/>
          <w:szCs w:val="22"/>
        </w:rPr>
      </w:pPr>
      <w:r w:rsidRPr="00DB5086">
        <w:rPr>
          <w:i/>
          <w:sz w:val="22"/>
          <w:szCs w:val="22"/>
        </w:rPr>
        <w:t>Căn cứ vào khả năng và nhu cầu của hai bên;</w:t>
      </w:r>
    </w:p>
    <w:p w14:paraId="53AAC288" w14:textId="77777777" w:rsidR="00252A6A" w:rsidRPr="00DB5086" w:rsidRDefault="00252A6A" w:rsidP="001D209F">
      <w:pPr>
        <w:spacing w:line="360" w:lineRule="auto"/>
        <w:ind w:left="709"/>
        <w:jc w:val="both"/>
        <w:rPr>
          <w:i/>
        </w:rPr>
      </w:pPr>
      <w:r w:rsidRPr="00DB5086">
        <w:t xml:space="preserve">Hôm nay,  ngày </w:t>
      </w:r>
      <w:r w:rsidRPr="00DB5086">
        <w:rPr>
          <w:lang w:val="vi-VN"/>
        </w:rPr>
        <w:t xml:space="preserve"> </w:t>
      </w:r>
      <w:r w:rsidRPr="00EE7DC5">
        <w:rPr>
          <w:noProof/>
          <w:lang w:val="vi-VN"/>
        </w:rPr>
        <w:t>3</w:t>
      </w:r>
      <w:r w:rsidRPr="00DB5086">
        <w:rPr>
          <w:lang w:val="vi-VN"/>
        </w:rPr>
        <w:t xml:space="preserve">  </w:t>
      </w:r>
      <w:r w:rsidRPr="00DB5086">
        <w:t xml:space="preserve">tháng </w:t>
      </w:r>
      <w:r w:rsidRPr="00EE7DC5">
        <w:rPr>
          <w:noProof/>
          <w:lang w:val="vi-VN"/>
        </w:rPr>
        <w:t>04</w:t>
      </w:r>
      <w:r w:rsidRPr="00DB5086">
        <w:rPr>
          <w:lang w:val="vi-VN"/>
        </w:rPr>
        <w:t xml:space="preserve"> </w:t>
      </w:r>
      <w:r w:rsidRPr="00DB5086">
        <w:t xml:space="preserve"> năm 2025, chúng tôi gồm có:</w:t>
      </w:r>
    </w:p>
    <w:p w14:paraId="58F5B7B7" w14:textId="77777777" w:rsidR="00252A6A" w:rsidRPr="00DB5086" w:rsidRDefault="00252A6A" w:rsidP="001D209F">
      <w:pPr>
        <w:numPr>
          <w:ilvl w:val="0"/>
          <w:numId w:val="2"/>
        </w:numPr>
        <w:tabs>
          <w:tab w:val="clear" w:pos="1440"/>
          <w:tab w:val="num" w:pos="1080"/>
        </w:tabs>
        <w:spacing w:line="360" w:lineRule="auto"/>
        <w:ind w:left="1077" w:hanging="357"/>
        <w:jc w:val="both"/>
        <w:rPr>
          <w:b/>
        </w:rPr>
      </w:pPr>
      <w:r w:rsidRPr="00DB5086">
        <w:rPr>
          <w:b/>
        </w:rPr>
        <w:t xml:space="preserve">BÊN A (Bên đề nghị thẩm định giá): </w:t>
      </w:r>
    </w:p>
    <w:p w14:paraId="6595DF4A" w14:textId="1099CF50" w:rsidR="00252A6A" w:rsidRPr="00DB5086" w:rsidRDefault="00252A6A" w:rsidP="001D209F">
      <w:pPr>
        <w:tabs>
          <w:tab w:val="left" w:pos="1710"/>
        </w:tabs>
        <w:spacing w:line="360" w:lineRule="auto"/>
        <w:ind w:left="810" w:hanging="90"/>
        <w:jc w:val="both"/>
        <w:rPr>
          <w:b/>
          <w:lang w:val="vi-VN"/>
        </w:rPr>
      </w:pPr>
      <w:r w:rsidRPr="00EE7DC5">
        <w:rPr>
          <w:b/>
          <w:noProof/>
          <w:lang w:val="nl-NL"/>
        </w:rPr>
        <w:t>CHI NHÁNH TỔNG CÔNG TY CÀ PHÊ VIỆT NAM</w:t>
      </w:r>
      <w:r w:rsidR="007063F8">
        <w:rPr>
          <w:b/>
          <w:noProof/>
          <w:lang w:val="nl-NL"/>
        </w:rPr>
        <w:t xml:space="preserve"> – CÔNG TY CÀ PHÊ IA SAO 2</w:t>
      </w:r>
    </w:p>
    <w:p w14:paraId="41A404BB" w14:textId="77777777" w:rsidR="00252A6A" w:rsidRPr="00252A6A" w:rsidRDefault="00252A6A" w:rsidP="001D209F">
      <w:pPr>
        <w:numPr>
          <w:ilvl w:val="2"/>
          <w:numId w:val="17"/>
        </w:numPr>
        <w:spacing w:line="360" w:lineRule="auto"/>
        <w:ind w:left="710" w:hanging="141"/>
        <w:jc w:val="both"/>
        <w:rPr>
          <w:color w:val="000000"/>
          <w:lang w:val="vi-VN"/>
        </w:rPr>
      </w:pPr>
      <w:r w:rsidRPr="00DB5086">
        <w:rPr>
          <w:bCs/>
          <w:color w:val="000000"/>
          <w:lang w:val="nl-NL"/>
        </w:rPr>
        <w:t>Địa chỉ</w:t>
      </w:r>
      <w:r w:rsidRPr="00DB5086">
        <w:rPr>
          <w:color w:val="000000"/>
          <w:lang w:val="vi-VN"/>
        </w:rPr>
        <w:t xml:space="preserve">: </w:t>
      </w:r>
      <w:r w:rsidRPr="00EE7DC5">
        <w:rPr>
          <w:noProof/>
          <w:color w:val="000000"/>
          <w:lang w:val="vi-VN"/>
        </w:rPr>
        <w:t>Thôn Tân An, xã Ia Hrung, tỉnh Gia Lai</w:t>
      </w:r>
    </w:p>
    <w:p w14:paraId="4C565485" w14:textId="77777777" w:rsidR="00252A6A" w:rsidRPr="00DB5086" w:rsidRDefault="00252A6A" w:rsidP="001D209F">
      <w:pPr>
        <w:numPr>
          <w:ilvl w:val="2"/>
          <w:numId w:val="17"/>
        </w:numPr>
        <w:spacing w:line="360" w:lineRule="auto"/>
        <w:ind w:left="929"/>
        <w:jc w:val="both"/>
        <w:rPr>
          <w:color w:val="000000"/>
        </w:rPr>
      </w:pPr>
      <w:r w:rsidRPr="00DB5086">
        <w:rPr>
          <w:color w:val="000000"/>
        </w:rPr>
        <w:t xml:space="preserve">MST: </w:t>
      </w:r>
      <w:r w:rsidRPr="00EE7DC5">
        <w:rPr>
          <w:noProof/>
          <w:color w:val="000000"/>
          <w:lang w:val="vi-VN"/>
        </w:rPr>
        <w:t>0100101509-016</w:t>
      </w:r>
    </w:p>
    <w:p w14:paraId="26F5634F" w14:textId="77777777" w:rsidR="00252A6A" w:rsidRPr="00DB5086" w:rsidRDefault="00252A6A" w:rsidP="001D209F">
      <w:pPr>
        <w:numPr>
          <w:ilvl w:val="2"/>
          <w:numId w:val="17"/>
        </w:numPr>
        <w:spacing w:line="360" w:lineRule="auto"/>
        <w:ind w:left="929"/>
        <w:jc w:val="both"/>
        <w:rPr>
          <w:color w:val="000000"/>
        </w:rPr>
      </w:pPr>
      <w:r w:rsidRPr="00DB5086">
        <w:rPr>
          <w:color w:val="000000"/>
        </w:rPr>
        <w:t xml:space="preserve">Đại diện : </w:t>
      </w:r>
      <w:r w:rsidRPr="00EE7DC5">
        <w:rPr>
          <w:noProof/>
          <w:color w:val="000000"/>
          <w:lang w:val="vi-VN"/>
        </w:rPr>
        <w:t>Ông NGUYỄN NGÔ HÙNG</w:t>
      </w:r>
      <w:r w:rsidRPr="00DB5086">
        <w:rPr>
          <w:color w:val="FF0000"/>
        </w:rPr>
        <w:tab/>
        <w:t xml:space="preserve">         </w:t>
      </w:r>
      <w:r w:rsidRPr="00DB5086">
        <w:rPr>
          <w:color w:val="000000"/>
        </w:rPr>
        <w:t xml:space="preserve">- Chức vụ : </w:t>
      </w:r>
      <w:r w:rsidRPr="00EE7DC5">
        <w:rPr>
          <w:noProof/>
          <w:color w:val="000000"/>
          <w:lang w:val="vi-VN"/>
        </w:rPr>
        <w:t>Giám đốc</w:t>
      </w:r>
    </w:p>
    <w:p w14:paraId="2EEFA43E" w14:textId="77777777" w:rsidR="00252A6A" w:rsidRPr="00DB5086" w:rsidRDefault="00252A6A" w:rsidP="001D209F">
      <w:pPr>
        <w:numPr>
          <w:ilvl w:val="0"/>
          <w:numId w:val="11"/>
        </w:numPr>
        <w:spacing w:line="360" w:lineRule="auto"/>
        <w:ind w:left="1134" w:hanging="425"/>
        <w:jc w:val="both"/>
        <w:rPr>
          <w:b/>
          <w:lang w:val="nl-NL"/>
        </w:rPr>
      </w:pPr>
      <w:r w:rsidRPr="00DB5086">
        <w:rPr>
          <w:b/>
          <w:lang w:val="nl-NL"/>
        </w:rPr>
        <w:t>BÊN B (Bên thực hiện thẩm định giá):</w:t>
      </w:r>
    </w:p>
    <w:p w14:paraId="3A7CB07F" w14:textId="77777777" w:rsidR="00252A6A" w:rsidRPr="00DB5086" w:rsidRDefault="00252A6A" w:rsidP="001D209F">
      <w:pPr>
        <w:spacing w:line="360" w:lineRule="auto"/>
        <w:ind w:firstLine="720"/>
        <w:jc w:val="both"/>
        <w:rPr>
          <w:b/>
          <w:lang w:val="nl-NL"/>
        </w:rPr>
      </w:pPr>
      <w:r w:rsidRPr="00DB5086">
        <w:rPr>
          <w:b/>
          <w:lang w:val="nl-NL"/>
        </w:rPr>
        <w:t xml:space="preserve">CÔNG TY CỔ PHẦN THẨM ĐỊNH GIÁ THẾ KỶ - CHI NHÁNH TẠI THÀNH PHỐ HỒ CHÍ MINH </w:t>
      </w:r>
    </w:p>
    <w:p w14:paraId="5C8BC709" w14:textId="77777777" w:rsidR="00252A6A" w:rsidRPr="00DB5086" w:rsidRDefault="00252A6A" w:rsidP="00EF0757">
      <w:pPr>
        <w:spacing w:line="360" w:lineRule="auto"/>
        <w:ind w:left="720"/>
        <w:jc w:val="both"/>
        <w:rPr>
          <w:lang w:val="nl-NL"/>
        </w:rPr>
      </w:pPr>
      <w:r w:rsidRPr="00DB5086">
        <w:rPr>
          <w:lang w:val="nl-NL"/>
        </w:rPr>
        <w:t>- Địa chỉ: Tầng 7, Tòa nhà văn phòng Hoàng Anh Safomec, Số 7/1 Thành Thái, Phường Diên Hồng, TP Hồ Chí Minh, Việt Nam</w:t>
      </w:r>
    </w:p>
    <w:p w14:paraId="795F885F" w14:textId="77777777" w:rsidR="00252A6A" w:rsidRPr="00DB5086" w:rsidRDefault="00252A6A" w:rsidP="001D209F">
      <w:pPr>
        <w:spacing w:line="360" w:lineRule="auto"/>
        <w:ind w:firstLine="720"/>
        <w:jc w:val="both"/>
        <w:rPr>
          <w:lang w:val="nl-NL"/>
        </w:rPr>
      </w:pPr>
      <w:r w:rsidRPr="00DB5086">
        <w:rPr>
          <w:lang w:val="nl-NL"/>
        </w:rPr>
        <w:t>- Điện thoại</w:t>
      </w:r>
      <w:r w:rsidRPr="00DB5086">
        <w:rPr>
          <w:lang w:val="nl-NL"/>
        </w:rPr>
        <w:tab/>
        <w:t>: (028) 3920 6972</w:t>
      </w:r>
      <w:r w:rsidRPr="00DB5086">
        <w:rPr>
          <w:lang w:val="nl-NL"/>
        </w:rPr>
        <w:tab/>
      </w:r>
      <w:r w:rsidRPr="00DB5086">
        <w:rPr>
          <w:lang w:val="nl-NL"/>
        </w:rPr>
        <w:tab/>
      </w:r>
    </w:p>
    <w:p w14:paraId="60FF9820" w14:textId="77777777" w:rsidR="00252A6A" w:rsidRPr="00DB5086" w:rsidRDefault="00252A6A" w:rsidP="001D209F">
      <w:pPr>
        <w:spacing w:line="360" w:lineRule="auto"/>
        <w:ind w:firstLine="720"/>
        <w:jc w:val="both"/>
        <w:rPr>
          <w:lang w:val="nl-NL"/>
        </w:rPr>
      </w:pPr>
      <w:r w:rsidRPr="00DB5086">
        <w:rPr>
          <w:lang w:val="nl-NL"/>
        </w:rPr>
        <w:t>- Mã số thuế</w:t>
      </w:r>
      <w:r w:rsidRPr="00DB5086">
        <w:rPr>
          <w:lang w:val="nl-NL"/>
        </w:rPr>
        <w:tab/>
        <w:t>: 0102658944-002</w:t>
      </w:r>
    </w:p>
    <w:p w14:paraId="487BE7F4" w14:textId="77777777" w:rsidR="00252A6A" w:rsidRPr="00DB5086" w:rsidRDefault="00252A6A" w:rsidP="001D209F">
      <w:pPr>
        <w:spacing w:line="360" w:lineRule="auto"/>
        <w:ind w:firstLine="720"/>
        <w:jc w:val="both"/>
        <w:rPr>
          <w:lang w:val="nl-NL"/>
        </w:rPr>
      </w:pPr>
      <w:r w:rsidRPr="00DB5086">
        <w:rPr>
          <w:lang w:val="nl-NL"/>
        </w:rPr>
        <w:t>- Đại diện</w:t>
      </w:r>
      <w:r w:rsidRPr="00DB5086">
        <w:rPr>
          <w:lang w:val="nl-NL"/>
        </w:rPr>
        <w:tab/>
        <w:t xml:space="preserve">: Bà </w:t>
      </w:r>
      <w:r w:rsidRPr="00DB5086">
        <w:rPr>
          <w:b/>
          <w:lang w:val="nl-NL"/>
        </w:rPr>
        <w:t>ĐẶNG THỊ NHƯ ANH</w:t>
      </w:r>
      <w:r w:rsidRPr="00DB5086">
        <w:rPr>
          <w:lang w:val="nl-NL"/>
        </w:rPr>
        <w:t xml:space="preserve">        - Chức vụ: Giám đốc chi nhánh</w:t>
      </w:r>
    </w:p>
    <w:p w14:paraId="547E5DCC" w14:textId="77777777" w:rsidR="00252A6A" w:rsidRPr="00DB5086" w:rsidRDefault="00252A6A" w:rsidP="001D209F">
      <w:pPr>
        <w:spacing w:line="360" w:lineRule="auto"/>
        <w:ind w:firstLine="720"/>
        <w:jc w:val="both"/>
        <w:rPr>
          <w:i/>
          <w:iCs/>
          <w:lang w:val="nl-NL"/>
        </w:rPr>
      </w:pPr>
      <w:r w:rsidRPr="00DB5086">
        <w:rPr>
          <w:i/>
          <w:iCs/>
          <w:lang w:val="nl-NL"/>
        </w:rPr>
        <w:t>(Giấy ủy quyền số 01/2023/GUQ-CENVALUE ngày 10/06/2023 của Công ty Cổ phần Thẩm định giá Thế Kỷ và Công ty Cổ phần Thẩm định giá Thế Kỷ - Chi nhánh tại thành phố Hồ Chí Minh.)</w:t>
      </w:r>
    </w:p>
    <w:p w14:paraId="0EE13301" w14:textId="77777777" w:rsidR="00252A6A" w:rsidRPr="00DB5086" w:rsidRDefault="00252A6A" w:rsidP="001D209F">
      <w:pPr>
        <w:spacing w:line="360" w:lineRule="auto"/>
        <w:ind w:firstLine="720"/>
        <w:jc w:val="both"/>
        <w:rPr>
          <w:lang w:val="nl-NL"/>
        </w:rPr>
      </w:pPr>
      <w:r w:rsidRPr="00DB5086">
        <w:rPr>
          <w:lang w:val="nl-NL"/>
        </w:rPr>
        <w:t>Sau khi trao đổi và thỏa thuận, hai bên thống nhất ký Hợp đồng dịch vụ thẩm định giá với những nội dung sau:</w:t>
      </w:r>
    </w:p>
    <w:p w14:paraId="706E634F" w14:textId="77777777" w:rsidR="00252A6A" w:rsidRPr="00DB5086" w:rsidRDefault="00252A6A" w:rsidP="001D209F">
      <w:pPr>
        <w:spacing w:line="360" w:lineRule="auto"/>
        <w:jc w:val="both"/>
        <w:rPr>
          <w:b/>
          <w:lang w:val="nl-NL"/>
        </w:rPr>
      </w:pPr>
      <w:r w:rsidRPr="00DB5086">
        <w:rPr>
          <w:b/>
          <w:u w:val="single"/>
          <w:lang w:val="nl-NL"/>
        </w:rPr>
        <w:t>ĐIỀU 1:</w:t>
      </w:r>
      <w:r w:rsidRPr="00DB5086">
        <w:rPr>
          <w:b/>
          <w:lang w:val="nl-NL"/>
        </w:rPr>
        <w:tab/>
        <w:t>ĐỐI TƯỢNG CỦA HỢP ĐỒNG</w:t>
      </w:r>
    </w:p>
    <w:p w14:paraId="55E4C582" w14:textId="77777777" w:rsidR="00252A6A" w:rsidRPr="00DB5086" w:rsidRDefault="00252A6A" w:rsidP="001D209F">
      <w:pPr>
        <w:spacing w:line="360" w:lineRule="auto"/>
        <w:jc w:val="both"/>
        <w:rPr>
          <w:lang w:val="nl-NL"/>
        </w:rPr>
      </w:pPr>
      <w:r w:rsidRPr="00DB5086">
        <w:rPr>
          <w:lang w:val="nl-NL"/>
        </w:rPr>
        <w:tab/>
        <w:t xml:space="preserve">Theo yêu cầu của Bên A, Bên B đồng ý nhận thực hiện dịch vụ thẩm định giá: </w:t>
      </w:r>
    </w:p>
    <w:p w14:paraId="4479F726" w14:textId="77777777" w:rsidR="00252A6A" w:rsidRPr="00252A6A" w:rsidRDefault="00252A6A" w:rsidP="00973D3C">
      <w:pPr>
        <w:pStyle w:val="KhngDncch"/>
        <w:spacing w:line="360" w:lineRule="auto"/>
        <w:ind w:firstLine="720"/>
        <w:jc w:val="both"/>
        <w:rPr>
          <w:rFonts w:ascii="Times New Roman" w:hAnsi="Times New Roman"/>
          <w:color w:val="000000"/>
          <w:sz w:val="24"/>
          <w:szCs w:val="24"/>
          <w:lang w:val="nl-NL"/>
        </w:rPr>
      </w:pPr>
      <w:r w:rsidRPr="00DB5086">
        <w:rPr>
          <w:rFonts w:ascii="Times New Roman" w:hAnsi="Times New Roman"/>
          <w:bCs/>
          <w:sz w:val="24"/>
          <w:szCs w:val="24"/>
          <w:lang w:val="pt-BR"/>
        </w:rPr>
        <w:t xml:space="preserve">Tài sản thẩm định giá: </w:t>
      </w:r>
      <w:r w:rsidRPr="00252A6A">
        <w:rPr>
          <w:rFonts w:ascii="Times New Roman" w:hAnsi="Times New Roman"/>
          <w:bCs/>
          <w:sz w:val="24"/>
          <w:szCs w:val="24"/>
          <w:lang w:val="pt-BR"/>
        </w:rPr>
        <w:t>Xe ô tô con nhãn hiệu TOYOTA, số loại INNOVA G, biển số đăng ký 81C-274.49 đã qua sử dụng.</w:t>
      </w:r>
    </w:p>
    <w:p w14:paraId="160B4E5D" w14:textId="77777777" w:rsidR="00252A6A" w:rsidRPr="00DB5086" w:rsidRDefault="00252A6A" w:rsidP="001D209F">
      <w:pPr>
        <w:pStyle w:val="KhngDncch"/>
        <w:tabs>
          <w:tab w:val="left" w:pos="720"/>
        </w:tabs>
        <w:spacing w:line="360" w:lineRule="auto"/>
        <w:jc w:val="both"/>
        <w:rPr>
          <w:rFonts w:ascii="Times New Roman" w:hAnsi="Times New Roman"/>
          <w:sz w:val="24"/>
          <w:szCs w:val="24"/>
          <w:lang w:val="nl-NL"/>
        </w:rPr>
      </w:pPr>
      <w:r w:rsidRPr="00DB5086">
        <w:rPr>
          <w:rFonts w:ascii="Times New Roman" w:hAnsi="Times New Roman"/>
          <w:sz w:val="24"/>
          <w:szCs w:val="24"/>
          <w:lang w:val="nl-NL"/>
        </w:rPr>
        <w:tab/>
        <w:t xml:space="preserve">Nội dung công việc: Sau khi nghiên cứu các tài liệu do Bên A cung cấp, Bên B tiến hành kiểm tra khảo sát thực địa, thẩm định giá cho tài sản nêu trên và cung cấp </w:t>
      </w:r>
      <w:r w:rsidRPr="00DB5086">
        <w:rPr>
          <w:rFonts w:ascii="Times New Roman" w:hAnsi="Times New Roman"/>
          <w:i/>
          <w:sz w:val="24"/>
          <w:szCs w:val="24"/>
          <w:lang w:val="nl-NL"/>
        </w:rPr>
        <w:t>“Chứng thư thẩm định giá”</w:t>
      </w:r>
      <w:r w:rsidRPr="00DB5086">
        <w:rPr>
          <w:rFonts w:ascii="Times New Roman" w:hAnsi="Times New Roman"/>
          <w:sz w:val="24"/>
          <w:szCs w:val="24"/>
          <w:lang w:val="nl-NL"/>
        </w:rPr>
        <w:t xml:space="preserve"> cho Bên A.</w:t>
      </w:r>
    </w:p>
    <w:p w14:paraId="4ACA0C4B" w14:textId="78A75D10" w:rsidR="00252A6A" w:rsidRPr="00DB5086" w:rsidRDefault="00252A6A" w:rsidP="001D209F">
      <w:pPr>
        <w:pStyle w:val="oancuaDanhsach"/>
        <w:tabs>
          <w:tab w:val="left" w:pos="567"/>
        </w:tabs>
        <w:spacing w:line="360" w:lineRule="auto"/>
        <w:ind w:left="0"/>
        <w:contextualSpacing w:val="0"/>
        <w:jc w:val="both"/>
        <w:rPr>
          <w:bCs/>
          <w:color w:val="000000"/>
          <w:lang w:val="vi-VN"/>
        </w:rPr>
      </w:pPr>
      <w:r w:rsidRPr="00DB5086">
        <w:rPr>
          <w:b/>
          <w:u w:val="single"/>
          <w:lang w:val="nl-NL"/>
        </w:rPr>
        <w:t>ĐIỀU 2:</w:t>
      </w:r>
      <w:r w:rsidRPr="00DB5086">
        <w:rPr>
          <w:lang w:val="nl-NL"/>
        </w:rPr>
        <w:t xml:space="preserve"> </w:t>
      </w:r>
      <w:r w:rsidRPr="00DB5086">
        <w:rPr>
          <w:lang w:val="nl-NL"/>
        </w:rPr>
        <w:tab/>
      </w:r>
      <w:r w:rsidRPr="00DB5086">
        <w:rPr>
          <w:b/>
          <w:lang w:val="nl-NL"/>
        </w:rPr>
        <w:t>MỤC ĐÍCH THẨM ĐỊNH GIÁ</w:t>
      </w:r>
      <w:r w:rsidRPr="00DB5086">
        <w:rPr>
          <w:lang w:val="nl-NL"/>
        </w:rPr>
        <w:t xml:space="preserve">: </w:t>
      </w:r>
      <w:r w:rsidRPr="00EE7DC5">
        <w:rPr>
          <w:bCs/>
          <w:noProof/>
          <w:color w:val="000000"/>
          <w:lang w:val="nl-NL"/>
        </w:rPr>
        <w:t xml:space="preserve">Làm cơ sở tham khảo để </w:t>
      </w:r>
      <w:r w:rsidR="0044403F">
        <w:rPr>
          <w:bCs/>
          <w:noProof/>
          <w:color w:val="000000"/>
          <w:lang w:val="nl-NL"/>
        </w:rPr>
        <w:t>thanh lý, phát mãi tài sản.</w:t>
      </w:r>
    </w:p>
    <w:p w14:paraId="4446702A" w14:textId="77777777" w:rsidR="00252A6A" w:rsidRPr="00DB5086" w:rsidRDefault="00252A6A" w:rsidP="001D209F">
      <w:pPr>
        <w:spacing w:line="360" w:lineRule="auto"/>
        <w:jc w:val="both"/>
        <w:rPr>
          <w:b/>
          <w:lang w:val="nl-NL"/>
        </w:rPr>
      </w:pPr>
      <w:r w:rsidRPr="00DB5086">
        <w:rPr>
          <w:b/>
          <w:u w:val="single"/>
          <w:lang w:val="nl-NL"/>
        </w:rPr>
        <w:t>ĐIỀU 3:</w:t>
      </w:r>
      <w:r w:rsidRPr="00DB5086">
        <w:rPr>
          <w:lang w:val="nl-NL"/>
        </w:rPr>
        <w:tab/>
      </w:r>
      <w:r w:rsidRPr="00DB5086">
        <w:rPr>
          <w:b/>
          <w:lang w:val="nl-NL"/>
        </w:rPr>
        <w:t>THỜI GIAN THỰC HIỆN</w:t>
      </w:r>
    </w:p>
    <w:p w14:paraId="5D49C9B5" w14:textId="77777777" w:rsidR="00252A6A" w:rsidRPr="00DB5086" w:rsidRDefault="00252A6A" w:rsidP="001D209F">
      <w:pPr>
        <w:spacing w:line="360" w:lineRule="auto"/>
        <w:ind w:firstLine="709"/>
        <w:rPr>
          <w:lang w:val="nl-NL"/>
        </w:rPr>
      </w:pPr>
      <w:r w:rsidRPr="00DB5086">
        <w:rPr>
          <w:lang w:val="nl-NL"/>
        </w:rPr>
        <w:lastRenderedPageBreak/>
        <w:t>Thời hạn thực hiện công việc nêu trên là: 05 (Năm) ngày làm việc kể từ ngày Bên A cung cấp đầy đủ thông tin, hồ sơ, tài liệu liên quan đến tài sản được thẩm định giá cho Bên B và bên B hoàn thành việc khảo sát thực tế.</w:t>
      </w:r>
    </w:p>
    <w:p w14:paraId="72CC0569" w14:textId="77777777" w:rsidR="00252A6A" w:rsidRPr="00DB5086" w:rsidRDefault="00252A6A" w:rsidP="001D209F">
      <w:pPr>
        <w:spacing w:line="360" w:lineRule="auto"/>
        <w:rPr>
          <w:lang w:val="nl-NL"/>
        </w:rPr>
      </w:pPr>
      <w:r w:rsidRPr="00DB5086">
        <w:rPr>
          <w:b/>
          <w:u w:val="single"/>
          <w:lang w:val="nl-NL"/>
        </w:rPr>
        <w:t>ĐIỀU 4:</w:t>
      </w:r>
      <w:r w:rsidRPr="00DB5086">
        <w:rPr>
          <w:b/>
          <w:lang w:val="nl-NL"/>
        </w:rPr>
        <w:tab/>
        <w:t>GIÁ DỊCH VỤ, HÌNH THỨC VÀ PHƯƠNG THỨC THANH TOÁN</w:t>
      </w:r>
    </w:p>
    <w:p w14:paraId="17F87320" w14:textId="12B9DE4C" w:rsidR="00252A6A" w:rsidRPr="00DB5086" w:rsidRDefault="00252A6A" w:rsidP="009D1839">
      <w:pPr>
        <w:spacing w:line="360" w:lineRule="auto"/>
        <w:ind w:firstLine="720"/>
        <w:jc w:val="both"/>
        <w:rPr>
          <w:b/>
          <w:i/>
          <w:lang w:val="nl-NL"/>
        </w:rPr>
      </w:pPr>
      <w:r w:rsidRPr="00DB5086">
        <w:rPr>
          <w:b/>
          <w:i/>
          <w:lang w:val="nl-NL"/>
        </w:rPr>
        <w:t xml:space="preserve">4.1- Tổng giá dịch vụ (đã bao gồm thuế VAT): </w:t>
      </w:r>
      <w:r w:rsidRPr="00EE7DC5">
        <w:rPr>
          <w:b/>
          <w:i/>
          <w:noProof/>
          <w:lang w:val="vi-VN"/>
        </w:rPr>
        <w:t>3</w:t>
      </w:r>
      <w:r w:rsidRPr="00252A6A">
        <w:rPr>
          <w:b/>
          <w:i/>
          <w:noProof/>
          <w:lang w:val="nl-NL"/>
        </w:rPr>
        <w:t>.</w:t>
      </w:r>
      <w:r w:rsidRPr="00EE7DC5">
        <w:rPr>
          <w:b/>
          <w:i/>
          <w:noProof/>
          <w:lang w:val="vi-VN"/>
        </w:rPr>
        <w:t>300</w:t>
      </w:r>
      <w:r w:rsidRPr="00252A6A">
        <w:rPr>
          <w:b/>
          <w:i/>
          <w:noProof/>
          <w:lang w:val="nl-NL"/>
        </w:rPr>
        <w:t>.</w:t>
      </w:r>
      <w:r w:rsidRPr="00EE7DC5">
        <w:rPr>
          <w:b/>
          <w:i/>
          <w:noProof/>
          <w:lang w:val="vi-VN"/>
        </w:rPr>
        <w:t>000</w:t>
      </w:r>
      <w:r w:rsidRPr="00DB5086">
        <w:rPr>
          <w:b/>
          <w:i/>
          <w:lang w:val="nl-NL"/>
        </w:rPr>
        <w:t xml:space="preserve"> VNĐ</w:t>
      </w:r>
    </w:p>
    <w:p w14:paraId="31654E58" w14:textId="77777777" w:rsidR="00252A6A" w:rsidRPr="00DB5086" w:rsidRDefault="00252A6A" w:rsidP="009D1839">
      <w:pPr>
        <w:spacing w:line="360" w:lineRule="auto"/>
        <w:ind w:firstLine="720"/>
        <w:jc w:val="both"/>
        <w:rPr>
          <w:bCs/>
          <w:i/>
          <w:lang w:val="nl-NL"/>
        </w:rPr>
      </w:pPr>
      <w:r w:rsidRPr="00DB5086">
        <w:rPr>
          <w:bCs/>
          <w:i/>
          <w:lang w:val="nl-NL"/>
        </w:rPr>
        <w:t xml:space="preserve">Bằng chữ: </w:t>
      </w:r>
      <w:r w:rsidRPr="00EE7DC5">
        <w:rPr>
          <w:bCs/>
          <w:i/>
          <w:noProof/>
          <w:lang w:val="nl-NL"/>
        </w:rPr>
        <w:t>Ba triệu ba trăm ngàn đồng chẵn.</w:t>
      </w:r>
    </w:p>
    <w:p w14:paraId="167B56E5" w14:textId="77777777" w:rsidR="00252A6A" w:rsidRPr="00DB5086" w:rsidRDefault="00252A6A" w:rsidP="009D1839">
      <w:pPr>
        <w:spacing w:line="360" w:lineRule="auto"/>
        <w:ind w:firstLine="720"/>
        <w:jc w:val="both"/>
        <w:rPr>
          <w:lang w:val="nl-NL"/>
        </w:rPr>
      </w:pPr>
      <w:r w:rsidRPr="00DB5086">
        <w:rPr>
          <w:b/>
          <w:i/>
          <w:lang w:val="nl-NL"/>
        </w:rPr>
        <w:t>4.2-</w:t>
      </w:r>
      <w:r w:rsidRPr="00DB5086">
        <w:rPr>
          <w:lang w:val="nl-NL"/>
        </w:rPr>
        <w:t xml:space="preserve"> </w:t>
      </w:r>
      <w:r w:rsidRPr="00DB5086">
        <w:rPr>
          <w:b/>
          <w:i/>
          <w:lang w:val="nl-NL"/>
        </w:rPr>
        <w:t>Hình thức thanh toán:</w:t>
      </w:r>
      <w:r w:rsidRPr="00DB5086">
        <w:rPr>
          <w:lang w:val="nl-NL"/>
        </w:rPr>
        <w:t xml:space="preserve"> Thanh toán bằng tiền mặt hoặc chuyển khoản</w:t>
      </w:r>
    </w:p>
    <w:p w14:paraId="14C14944" w14:textId="77777777" w:rsidR="00252A6A" w:rsidRPr="00252A6A" w:rsidRDefault="00252A6A" w:rsidP="009D1839">
      <w:pPr>
        <w:spacing w:line="360" w:lineRule="auto"/>
        <w:ind w:firstLine="720"/>
        <w:jc w:val="both"/>
        <w:rPr>
          <w:lang w:val="nl-NL"/>
        </w:rPr>
      </w:pPr>
      <w:r w:rsidRPr="00252A6A">
        <w:rPr>
          <w:lang w:val="nl-NL"/>
        </w:rPr>
        <w:t>Tên người thụ hưởng:</w:t>
      </w:r>
      <w:r w:rsidRPr="00252A6A">
        <w:rPr>
          <w:b/>
          <w:lang w:val="nl-NL"/>
        </w:rPr>
        <w:t xml:space="preserve"> </w:t>
      </w:r>
      <w:r w:rsidRPr="00252A6A">
        <w:rPr>
          <w:lang w:val="nl-NL"/>
        </w:rPr>
        <w:t>CÔNG TY CỔ PHẦN THẨM ĐỊNH GIÁ THẾ KỶ - CHI NHÁNH TẠI THÀNH PHỐ HỒ CHÍ MINH</w:t>
      </w:r>
    </w:p>
    <w:p w14:paraId="56246069" w14:textId="77777777" w:rsidR="00252A6A" w:rsidRPr="00252A6A" w:rsidRDefault="00252A6A" w:rsidP="009D1839">
      <w:pPr>
        <w:spacing w:line="360" w:lineRule="auto"/>
        <w:ind w:firstLine="720"/>
        <w:jc w:val="both"/>
        <w:rPr>
          <w:lang w:val="nl-NL"/>
        </w:rPr>
      </w:pPr>
      <w:r w:rsidRPr="00252A6A">
        <w:rPr>
          <w:lang w:val="nl-NL"/>
        </w:rPr>
        <w:t xml:space="preserve"> Số tài khoản: 0531002471549 mở tại ngân hàng: Ngân hàng Thương mại Cổ phần Ngoại thương Việt Nam – Chi nhánh Đông Sài Gòn.</w:t>
      </w:r>
    </w:p>
    <w:p w14:paraId="4C938A83" w14:textId="77777777" w:rsidR="00252A6A" w:rsidRPr="00DB5086" w:rsidRDefault="00252A6A" w:rsidP="009D1839">
      <w:pPr>
        <w:spacing w:line="360" w:lineRule="auto"/>
        <w:ind w:firstLine="720"/>
        <w:jc w:val="both"/>
        <w:rPr>
          <w:lang w:val="nl-NL"/>
        </w:rPr>
      </w:pPr>
      <w:r w:rsidRPr="00DB5086">
        <w:rPr>
          <w:b/>
          <w:i/>
          <w:lang w:val="nl-NL"/>
        </w:rPr>
        <w:t>4.3- Phương thức thanh toán:</w:t>
      </w:r>
      <w:r w:rsidRPr="00DB5086">
        <w:rPr>
          <w:lang w:val="nl-NL"/>
        </w:rPr>
        <w:t xml:space="preserve">  </w:t>
      </w:r>
    </w:p>
    <w:p w14:paraId="1F9D4115" w14:textId="63C59CCA" w:rsidR="00252A6A" w:rsidRPr="00252A6A" w:rsidRDefault="00252A6A" w:rsidP="00252A6A">
      <w:pPr>
        <w:tabs>
          <w:tab w:val="left" w:pos="993"/>
        </w:tabs>
        <w:spacing w:line="360" w:lineRule="auto"/>
        <w:jc w:val="both"/>
        <w:rPr>
          <w:lang w:val="it-IT"/>
        </w:rPr>
      </w:pPr>
      <w:r w:rsidRPr="00252A6A">
        <w:rPr>
          <w:lang w:val="nl-NL"/>
        </w:rPr>
        <w:t xml:space="preserve">          Bên A thanh toán cho Bên B </w:t>
      </w:r>
      <w:r w:rsidRPr="00252A6A">
        <w:rPr>
          <w:lang w:val="it-IT"/>
        </w:rPr>
        <w:t xml:space="preserve">giá trị dịch vụ thẩm định giá tương đương </w:t>
      </w:r>
      <w:r w:rsidRPr="00252A6A">
        <w:rPr>
          <w:b/>
          <w:noProof/>
          <w:lang w:val="it-IT"/>
        </w:rPr>
        <w:t>3.300.000</w:t>
      </w:r>
      <w:r w:rsidRPr="00252A6A">
        <w:rPr>
          <w:b/>
          <w:lang w:val="it-IT"/>
        </w:rPr>
        <w:t xml:space="preserve"> VNĐ</w:t>
      </w:r>
      <w:r w:rsidRPr="00252A6A">
        <w:rPr>
          <w:b/>
          <w:i/>
          <w:lang w:val="it-IT"/>
        </w:rPr>
        <w:t xml:space="preserve"> (Bằng chữ: </w:t>
      </w:r>
      <w:r w:rsidRPr="00252A6A">
        <w:rPr>
          <w:b/>
          <w:i/>
          <w:noProof/>
          <w:lang w:val="it-IT"/>
        </w:rPr>
        <w:t>Ba triệu ba trăm ngàn đồng chẵn.</w:t>
      </w:r>
      <w:r w:rsidRPr="00252A6A">
        <w:rPr>
          <w:b/>
          <w:i/>
          <w:lang w:val="it-IT"/>
        </w:rPr>
        <w:t>)</w:t>
      </w:r>
      <w:r w:rsidRPr="00252A6A">
        <w:rPr>
          <w:lang w:val="it-IT"/>
        </w:rPr>
        <w:t xml:space="preserve"> sau khi phát hành chứng thư, xuất hóa đơn GTGT tổng giá trị hợp đồng (hoặc phụ lục hợp đồng) và các tài liệu liên quan khác (nếu có) cho Bên A.</w:t>
      </w:r>
    </w:p>
    <w:p w14:paraId="6ED68889" w14:textId="77777777" w:rsidR="00252A6A" w:rsidRPr="00DB5086" w:rsidRDefault="00252A6A" w:rsidP="00652AA7">
      <w:pPr>
        <w:spacing w:line="360" w:lineRule="auto"/>
        <w:ind w:firstLine="720"/>
        <w:jc w:val="both"/>
        <w:rPr>
          <w:lang w:val="nl-NL"/>
        </w:rPr>
      </w:pPr>
      <w:r w:rsidRPr="00DB5086">
        <w:rPr>
          <w:b/>
          <w:i/>
          <w:lang w:val="nl-NL"/>
        </w:rPr>
        <w:t>4.4- Thông tin nhận bàn giao hoàn thành dịch vụ:</w:t>
      </w:r>
      <w:r w:rsidRPr="00DB5086">
        <w:rPr>
          <w:lang w:val="nl-NL"/>
        </w:rPr>
        <w:t xml:space="preserve">  </w:t>
      </w:r>
    </w:p>
    <w:p w14:paraId="3740DBAB" w14:textId="77777777" w:rsidR="00252A6A" w:rsidRPr="00252A6A" w:rsidRDefault="00252A6A" w:rsidP="00652AA7">
      <w:pPr>
        <w:spacing w:line="324" w:lineRule="auto"/>
        <w:ind w:firstLine="720"/>
        <w:jc w:val="both"/>
        <w:rPr>
          <w:lang w:val="nl-NL"/>
        </w:rPr>
      </w:pPr>
      <w:r w:rsidRPr="00252A6A">
        <w:rPr>
          <w:lang w:val="nl-NL"/>
        </w:rPr>
        <w:t>Bàn giao cho Bên A bằng hình thức gửi chuyển phát nhanh hoặc bàn giao trực tiếp cho Bên A theo thông tin sau đây:</w:t>
      </w:r>
    </w:p>
    <w:p w14:paraId="4E37F82D" w14:textId="77777777" w:rsidR="00252A6A" w:rsidRPr="00252A6A" w:rsidRDefault="00252A6A" w:rsidP="00652AA7">
      <w:pPr>
        <w:spacing w:line="324" w:lineRule="auto"/>
        <w:ind w:firstLine="720"/>
        <w:jc w:val="both"/>
        <w:rPr>
          <w:lang w:val="nl-NL"/>
        </w:rPr>
      </w:pPr>
      <w:r w:rsidRPr="00252A6A">
        <w:rPr>
          <w:lang w:val="nl-NL"/>
        </w:rPr>
        <w:t xml:space="preserve">-    Họ tên:  </w:t>
      </w:r>
      <w:r w:rsidRPr="00252A6A">
        <w:rPr>
          <w:noProof/>
          <w:lang w:val="nl-NL"/>
        </w:rPr>
        <w:t>Ông NGUYỄN NGÔ HÙNG</w:t>
      </w:r>
    </w:p>
    <w:p w14:paraId="5438B402" w14:textId="77777777" w:rsidR="00252A6A" w:rsidRPr="00252A6A" w:rsidRDefault="00252A6A" w:rsidP="00652AA7">
      <w:pPr>
        <w:spacing w:line="324" w:lineRule="auto"/>
        <w:ind w:firstLine="720"/>
        <w:jc w:val="both"/>
        <w:rPr>
          <w:lang w:val="nl-NL"/>
        </w:rPr>
      </w:pPr>
      <w:r w:rsidRPr="00252A6A">
        <w:rPr>
          <w:lang w:val="nl-NL"/>
        </w:rPr>
        <w:t xml:space="preserve">-    Chức vụ:  </w:t>
      </w:r>
      <w:r w:rsidRPr="00252A6A">
        <w:rPr>
          <w:noProof/>
          <w:lang w:val="nl-NL"/>
        </w:rPr>
        <w:t>Giám đốc</w:t>
      </w:r>
    </w:p>
    <w:p w14:paraId="1E5E8C84" w14:textId="77777777" w:rsidR="00252A6A" w:rsidRPr="00252A6A" w:rsidRDefault="00252A6A" w:rsidP="00652AA7">
      <w:pPr>
        <w:spacing w:line="324" w:lineRule="auto"/>
        <w:ind w:firstLine="720"/>
        <w:jc w:val="both"/>
        <w:rPr>
          <w:lang w:val="nl-NL"/>
        </w:rPr>
      </w:pPr>
      <w:r w:rsidRPr="00252A6A">
        <w:rPr>
          <w:lang w:val="nl-NL"/>
        </w:rPr>
        <w:t xml:space="preserve">-    Địa chỉ:  </w:t>
      </w:r>
      <w:r w:rsidRPr="00252A6A">
        <w:rPr>
          <w:noProof/>
          <w:lang w:val="nl-NL"/>
        </w:rPr>
        <w:t>Thôn Tân An, xã Ia Hrung, tỉnh Gia Lai</w:t>
      </w:r>
    </w:p>
    <w:p w14:paraId="2C416AFD" w14:textId="2E07C293" w:rsidR="00252A6A" w:rsidRPr="00252A6A" w:rsidRDefault="00252A6A" w:rsidP="00652AA7">
      <w:pPr>
        <w:spacing w:line="324" w:lineRule="auto"/>
        <w:ind w:firstLine="720"/>
        <w:jc w:val="both"/>
        <w:rPr>
          <w:lang w:val="nl-NL"/>
        </w:rPr>
      </w:pPr>
      <w:r w:rsidRPr="00252A6A">
        <w:rPr>
          <w:lang w:val="nl-NL"/>
        </w:rPr>
        <w:t xml:space="preserve">-    Điện thoại:  </w:t>
      </w:r>
      <w:r>
        <w:rPr>
          <w:noProof/>
          <w:lang w:val="nl-NL"/>
        </w:rPr>
        <w:t>..........................</w:t>
      </w:r>
    </w:p>
    <w:p w14:paraId="64B226E0" w14:textId="77777777" w:rsidR="00252A6A" w:rsidRPr="00252A6A" w:rsidRDefault="00252A6A" w:rsidP="00652AA7">
      <w:pPr>
        <w:spacing w:line="324" w:lineRule="auto"/>
        <w:ind w:firstLine="720"/>
        <w:jc w:val="both"/>
        <w:rPr>
          <w:lang w:val="nl-NL"/>
        </w:rPr>
      </w:pPr>
      <w:r w:rsidRPr="00252A6A">
        <w:rPr>
          <w:lang w:val="nl-NL"/>
        </w:rPr>
        <w:t xml:space="preserve">Bên B có trách nhiệm lập Biên bản nghiệm thu hoàn thành dịch vụ và chuyển cho Bên A tại thời điểm các Bên tiến hành bàn giao Kết quả thẩm định giá. </w:t>
      </w:r>
    </w:p>
    <w:p w14:paraId="218A5DB5" w14:textId="77777777" w:rsidR="00252A6A" w:rsidRPr="00DB5086" w:rsidRDefault="00252A6A" w:rsidP="001F168E">
      <w:pPr>
        <w:spacing w:line="360" w:lineRule="auto"/>
        <w:ind w:left="720"/>
        <w:jc w:val="both"/>
        <w:rPr>
          <w:b/>
          <w:lang w:val="nl-NL"/>
        </w:rPr>
      </w:pPr>
      <w:r w:rsidRPr="00DB5086">
        <w:rPr>
          <w:b/>
          <w:u w:val="single"/>
          <w:lang w:val="nl-NL"/>
        </w:rPr>
        <w:t>ĐIỀU 5:</w:t>
      </w:r>
      <w:r w:rsidRPr="00DB5086">
        <w:rPr>
          <w:b/>
          <w:lang w:val="nl-NL"/>
        </w:rPr>
        <w:tab/>
        <w:t>QUYỀN VÀ NGHĨA VỤ CỦA HAI BÊN</w:t>
      </w:r>
    </w:p>
    <w:p w14:paraId="5439A5AB" w14:textId="77777777" w:rsidR="00252A6A" w:rsidRPr="00DB5086" w:rsidRDefault="00252A6A" w:rsidP="001F168E">
      <w:pPr>
        <w:spacing w:line="360" w:lineRule="auto"/>
        <w:ind w:firstLine="720"/>
        <w:jc w:val="both"/>
        <w:rPr>
          <w:b/>
          <w:i/>
          <w:lang w:val="nl-NL"/>
        </w:rPr>
      </w:pPr>
      <w:r w:rsidRPr="00DB5086">
        <w:rPr>
          <w:b/>
          <w:i/>
          <w:lang w:val="nl-NL"/>
        </w:rPr>
        <w:t>5.1- Quyền và nghĩa vụ của Bên A:</w:t>
      </w:r>
    </w:p>
    <w:p w14:paraId="429584CF" w14:textId="77777777" w:rsidR="00252A6A" w:rsidRPr="00DB5086" w:rsidRDefault="00252A6A" w:rsidP="001F168E">
      <w:pPr>
        <w:numPr>
          <w:ilvl w:val="0"/>
          <w:numId w:val="1"/>
        </w:numPr>
        <w:tabs>
          <w:tab w:val="clear" w:pos="1260"/>
          <w:tab w:val="left" w:pos="709"/>
        </w:tabs>
        <w:spacing w:line="360" w:lineRule="auto"/>
        <w:ind w:left="0" w:firstLine="426"/>
        <w:jc w:val="both"/>
        <w:rPr>
          <w:lang w:val="nl-NL"/>
        </w:rPr>
      </w:pPr>
      <w:r w:rsidRPr="00DB5086">
        <w:rPr>
          <w:lang w:val="nl-NL"/>
        </w:rPr>
        <w:t>Nhận 02 (hai) bản chính Chứng thư và Báo cáo thẩm định giá tài sản. Nếu Bên A có nhu cầu đươc cấp thêm bản Chứng thư và Báo cáo vui lòng liên hệ trước cho Bên B để được hướng dẫn.</w:t>
      </w:r>
    </w:p>
    <w:p w14:paraId="7D14E46B" w14:textId="77777777" w:rsidR="00252A6A" w:rsidRPr="00DB5086" w:rsidRDefault="00252A6A" w:rsidP="001F168E">
      <w:pPr>
        <w:numPr>
          <w:ilvl w:val="0"/>
          <w:numId w:val="1"/>
        </w:numPr>
        <w:tabs>
          <w:tab w:val="clear" w:pos="1260"/>
          <w:tab w:val="left" w:pos="709"/>
        </w:tabs>
        <w:spacing w:line="360" w:lineRule="auto"/>
        <w:ind w:left="0" w:firstLine="426"/>
        <w:jc w:val="both"/>
        <w:rPr>
          <w:lang w:val="nl-NL"/>
        </w:rPr>
      </w:pPr>
      <w:r w:rsidRPr="00DB5086">
        <w:rPr>
          <w:lang w:val="nl-NL"/>
        </w:rPr>
        <w:t>Cung cấp cho Bên B đầy đủ những thông tin, hồ sơ, tài liệu cần thiết liên quan đến tài sản cần thẩm định giá.</w:t>
      </w:r>
    </w:p>
    <w:p w14:paraId="258BDA4E" w14:textId="77777777" w:rsidR="00252A6A" w:rsidRPr="00DB5086" w:rsidRDefault="00252A6A" w:rsidP="001F168E">
      <w:pPr>
        <w:numPr>
          <w:ilvl w:val="0"/>
          <w:numId w:val="1"/>
        </w:numPr>
        <w:tabs>
          <w:tab w:val="clear" w:pos="1260"/>
          <w:tab w:val="left" w:pos="709"/>
        </w:tabs>
        <w:spacing w:line="360" w:lineRule="auto"/>
        <w:ind w:left="0" w:firstLine="426"/>
        <w:jc w:val="both"/>
        <w:rPr>
          <w:lang w:val="nl-NL"/>
        </w:rPr>
      </w:pPr>
      <w:r w:rsidRPr="00DB5086">
        <w:rPr>
          <w:lang w:val="nl-NL"/>
        </w:rPr>
        <w:t>Đảm bảo tính chính xác của những thông tin đã cung cấp cho Bên B và tự chịu trách nhiệm pháp lý về tính hợp pháp của những thông tin đó.</w:t>
      </w:r>
    </w:p>
    <w:p w14:paraId="01429883" w14:textId="77777777" w:rsidR="00252A6A" w:rsidRPr="00DB5086" w:rsidRDefault="00252A6A" w:rsidP="001F168E">
      <w:pPr>
        <w:numPr>
          <w:ilvl w:val="0"/>
          <w:numId w:val="1"/>
        </w:numPr>
        <w:tabs>
          <w:tab w:val="clear" w:pos="1260"/>
          <w:tab w:val="left" w:pos="709"/>
        </w:tabs>
        <w:spacing w:line="360" w:lineRule="auto"/>
        <w:ind w:left="0" w:firstLine="426"/>
        <w:jc w:val="both"/>
        <w:rPr>
          <w:lang w:val="nl-NL"/>
        </w:rPr>
      </w:pPr>
      <w:r w:rsidRPr="00DB5086">
        <w:rPr>
          <w:lang w:val="nl-NL"/>
        </w:rPr>
        <w:t>Bên A hoặc người đại diện của Bên A được phân công tạo mọi điều kiện thuận lợi cho Bên B khi tiến hành kiểm tra, khảo sát tài sản thẩm định giá.</w:t>
      </w:r>
    </w:p>
    <w:p w14:paraId="72E19993" w14:textId="77777777" w:rsidR="00252A6A" w:rsidRPr="00DB5086" w:rsidRDefault="00252A6A" w:rsidP="001F168E">
      <w:pPr>
        <w:numPr>
          <w:ilvl w:val="0"/>
          <w:numId w:val="1"/>
        </w:numPr>
        <w:tabs>
          <w:tab w:val="clear" w:pos="1260"/>
          <w:tab w:val="left" w:pos="709"/>
        </w:tabs>
        <w:spacing w:line="360" w:lineRule="auto"/>
        <w:ind w:left="0" w:firstLine="426"/>
        <w:jc w:val="both"/>
        <w:rPr>
          <w:lang w:val="nl-NL"/>
        </w:rPr>
      </w:pPr>
      <w:r w:rsidRPr="00DB5086">
        <w:rPr>
          <w:lang w:val="nl-NL"/>
        </w:rPr>
        <w:t xml:space="preserve">Bên A hoặc người đại diện của Bên A được phân công phải đảm bảo tính chính xác khi hướng dẫn kiểm tra, khảo sát vị trí tài sản thẩm định giá đúng với giấy chứng nhận hợp pháp của tài sản. Trường hợp việc hướng dẫn sai vị trí tài sản thẩm định làm ảnh hưởng sai lệch kết quả thẩm định giá, </w:t>
      </w:r>
      <w:r w:rsidRPr="00DB5086">
        <w:rPr>
          <w:lang w:val="nl-NL"/>
        </w:rPr>
        <w:lastRenderedPageBreak/>
        <w:t>Bên A hoặc người đại diện của Bên A sẽ chịu hoàn toàn trách nhiệm với các bên có liên quan khi sử dụng kết quả thẩm định giá với mục đích được nêu tại điều 2 hợp đồng này.</w:t>
      </w:r>
    </w:p>
    <w:p w14:paraId="53CDA140" w14:textId="77777777" w:rsidR="00252A6A" w:rsidRPr="00DB5086" w:rsidRDefault="00252A6A" w:rsidP="001F168E">
      <w:pPr>
        <w:numPr>
          <w:ilvl w:val="0"/>
          <w:numId w:val="1"/>
        </w:numPr>
        <w:tabs>
          <w:tab w:val="clear" w:pos="1260"/>
          <w:tab w:val="left" w:pos="709"/>
        </w:tabs>
        <w:spacing w:line="360" w:lineRule="auto"/>
        <w:ind w:left="0" w:firstLine="426"/>
        <w:jc w:val="both"/>
        <w:rPr>
          <w:lang w:val="nl-NL"/>
        </w:rPr>
      </w:pPr>
      <w:r w:rsidRPr="00DB5086">
        <w:rPr>
          <w:lang w:val="nl-NL"/>
        </w:rPr>
        <w:t>Thanh toán phí thẩm định cho Bên B đầy đủ và đúng thời hạn như Điều 4.</w:t>
      </w:r>
    </w:p>
    <w:p w14:paraId="12AFFB94" w14:textId="77777777" w:rsidR="00252A6A" w:rsidRPr="00DB5086" w:rsidRDefault="00252A6A" w:rsidP="001F168E">
      <w:pPr>
        <w:numPr>
          <w:ilvl w:val="0"/>
          <w:numId w:val="1"/>
        </w:numPr>
        <w:tabs>
          <w:tab w:val="clear" w:pos="1260"/>
          <w:tab w:val="left" w:pos="709"/>
        </w:tabs>
        <w:spacing w:line="360" w:lineRule="auto"/>
        <w:ind w:left="0" w:firstLine="426"/>
        <w:jc w:val="both"/>
        <w:rPr>
          <w:lang w:val="nl-NL"/>
        </w:rPr>
      </w:pPr>
      <w:r w:rsidRPr="00DB5086">
        <w:rPr>
          <w:lang w:val="nl-NL"/>
        </w:rPr>
        <w:t>Sử dụng kết quả thẩm định giá đúng mục đích ghi trong Hợp đồng và Chứng thư thẩm định giá.</w:t>
      </w:r>
    </w:p>
    <w:p w14:paraId="045322C1" w14:textId="77777777" w:rsidR="00252A6A" w:rsidRPr="00DB5086" w:rsidRDefault="00252A6A" w:rsidP="001F168E">
      <w:pPr>
        <w:spacing w:line="360" w:lineRule="auto"/>
        <w:ind w:firstLine="720"/>
        <w:jc w:val="both"/>
        <w:rPr>
          <w:b/>
          <w:i/>
          <w:lang w:val="nl-NL"/>
        </w:rPr>
      </w:pPr>
      <w:r w:rsidRPr="00DB5086">
        <w:rPr>
          <w:b/>
          <w:i/>
          <w:lang w:val="nl-NL"/>
        </w:rPr>
        <w:t>5.2- Quyền và nghĩa vụ của Bên B:</w:t>
      </w:r>
    </w:p>
    <w:p w14:paraId="0468EC41" w14:textId="77777777" w:rsidR="00252A6A" w:rsidRPr="00DB5086" w:rsidRDefault="00252A6A" w:rsidP="001F168E">
      <w:pPr>
        <w:numPr>
          <w:ilvl w:val="0"/>
          <w:numId w:val="1"/>
        </w:numPr>
        <w:tabs>
          <w:tab w:val="clear" w:pos="1260"/>
        </w:tabs>
        <w:spacing w:line="360" w:lineRule="auto"/>
        <w:ind w:left="0" w:firstLine="426"/>
        <w:jc w:val="both"/>
        <w:rPr>
          <w:lang w:val="nl-NL"/>
        </w:rPr>
      </w:pPr>
      <w:r w:rsidRPr="00DB5086">
        <w:rPr>
          <w:lang w:val="nl-NL"/>
        </w:rPr>
        <w:t>Hoàn thành công việc theo quy định tại Điều 1 và Điều 3.</w:t>
      </w:r>
    </w:p>
    <w:p w14:paraId="483C3E8C" w14:textId="77777777" w:rsidR="00252A6A" w:rsidRPr="00DB5086" w:rsidRDefault="00252A6A" w:rsidP="001F168E">
      <w:pPr>
        <w:numPr>
          <w:ilvl w:val="0"/>
          <w:numId w:val="1"/>
        </w:numPr>
        <w:tabs>
          <w:tab w:val="clear" w:pos="1260"/>
        </w:tabs>
        <w:spacing w:line="360" w:lineRule="auto"/>
        <w:ind w:left="0" w:firstLine="426"/>
        <w:jc w:val="both"/>
        <w:rPr>
          <w:lang w:val="nl-NL"/>
        </w:rPr>
      </w:pPr>
      <w:r w:rsidRPr="00DB5086">
        <w:rPr>
          <w:lang w:val="nl-NL"/>
        </w:rPr>
        <w:t>Cung cấp 02 (hai) bản chính Chứng thư và Báo cáo thẩm định giá tài sản cho Bên A.</w:t>
      </w:r>
    </w:p>
    <w:p w14:paraId="4A385EE5" w14:textId="77777777" w:rsidR="00252A6A" w:rsidRPr="00DB5086" w:rsidRDefault="00252A6A" w:rsidP="00332A9D">
      <w:pPr>
        <w:numPr>
          <w:ilvl w:val="0"/>
          <w:numId w:val="1"/>
        </w:numPr>
        <w:tabs>
          <w:tab w:val="clear" w:pos="1260"/>
        </w:tabs>
        <w:spacing w:line="360" w:lineRule="auto"/>
        <w:ind w:left="0" w:firstLine="426"/>
        <w:jc w:val="both"/>
        <w:rPr>
          <w:lang w:val="nl-NL"/>
        </w:rPr>
      </w:pPr>
      <w:r w:rsidRPr="00DB5086">
        <w:rPr>
          <w:lang w:val="nl-NL"/>
        </w:rPr>
        <w:t>Được thanh toán phí theo quy định tại Điều 4.</w:t>
      </w:r>
    </w:p>
    <w:p w14:paraId="6F9D4F74" w14:textId="77777777" w:rsidR="00252A6A" w:rsidRPr="00DB5086" w:rsidRDefault="00252A6A" w:rsidP="00FF6E95">
      <w:pPr>
        <w:numPr>
          <w:ilvl w:val="0"/>
          <w:numId w:val="1"/>
        </w:numPr>
        <w:tabs>
          <w:tab w:val="clear" w:pos="1260"/>
        </w:tabs>
        <w:spacing w:line="360" w:lineRule="auto"/>
        <w:ind w:left="0" w:firstLine="426"/>
        <w:jc w:val="both"/>
        <w:rPr>
          <w:lang w:val="nl-NL"/>
        </w:rPr>
      </w:pPr>
      <w:r w:rsidRPr="00DB5086">
        <w:rPr>
          <w:lang w:val="nl-NL"/>
        </w:rPr>
        <w:t xml:space="preserve">Trong trường hợp Bên A không thanh toán và/hoặc thanh toán không đầy đủ phí thẩm định được quy định tại Điều 4 của Hợp đồng này, Bên A phải chịu phạt do vi phạm hợp đồng là 08%/giá trị hợp đồng và tiền lãi suất tương ứng với số ngày chậm trả theo tỷ lệ lãi suất của Ngân hàng nhà nước Việt Nam. </w:t>
      </w:r>
    </w:p>
    <w:p w14:paraId="00FE144C" w14:textId="77777777" w:rsidR="00252A6A" w:rsidRPr="00DB5086" w:rsidRDefault="00252A6A" w:rsidP="00FF6E95">
      <w:pPr>
        <w:numPr>
          <w:ilvl w:val="0"/>
          <w:numId w:val="1"/>
        </w:numPr>
        <w:tabs>
          <w:tab w:val="clear" w:pos="1260"/>
        </w:tabs>
        <w:spacing w:line="360" w:lineRule="auto"/>
        <w:ind w:left="0" w:firstLine="426"/>
        <w:jc w:val="both"/>
        <w:rPr>
          <w:lang w:val="nl-NL"/>
        </w:rPr>
      </w:pPr>
      <w:r w:rsidRPr="00DB5086">
        <w:rPr>
          <w:lang w:val="nl-NL"/>
        </w:rPr>
        <w:t xml:space="preserve">Trong vòng 05 (năm) ngày làm việc kể từ ngày kết thúc việc thanh toán của Bên A, Bên A có trách nhiệm hoàn trả đầy đủ tiền phí dịch vụ, phí phạt hợp đồng và lãi suất tương ứng. Nếu Bên A không thanh toán, Bên B sẽ gửi đơn đến cơ quan pháp luật để giải quyết. Khi đó mọi chi phí cho giải quyết vụ việc sẽ do Bên A chi trả. </w:t>
      </w:r>
    </w:p>
    <w:p w14:paraId="2E5D6487" w14:textId="77777777" w:rsidR="00252A6A" w:rsidRPr="00DB5086" w:rsidRDefault="00252A6A" w:rsidP="00FF6E95">
      <w:pPr>
        <w:numPr>
          <w:ilvl w:val="0"/>
          <w:numId w:val="1"/>
        </w:numPr>
        <w:tabs>
          <w:tab w:val="clear" w:pos="1260"/>
        </w:tabs>
        <w:spacing w:line="360" w:lineRule="auto"/>
        <w:ind w:left="0" w:firstLine="426"/>
        <w:jc w:val="both"/>
        <w:rPr>
          <w:lang w:val="nl-NL"/>
        </w:rPr>
      </w:pPr>
      <w:r w:rsidRPr="00DB5086">
        <w:rPr>
          <w:lang w:val="nl-NL"/>
        </w:rPr>
        <w:t>Trong trường hợp Bên A không hoàn tất việc thanh toán đầy đủ phí thẩm định được quy định tại Điều 4 trong vòng 30 (Ba mươi) ngày kể từ ngày Bên B đã bàn giao kết quả dưới hình thức văn bản (Thông báo giá / Chứng thư / Báo cáo) thì toàn bộ văn bản Bên B đã cung cấp sẽ mặc nhiên vô hiệu, không có giá trị pháp lý và Bên B không phải chịu trách nhiệm những văn bản đã nêu với bất cứ hình thức nào.</w:t>
      </w:r>
    </w:p>
    <w:p w14:paraId="4FE65C5F" w14:textId="77777777" w:rsidR="00252A6A" w:rsidRPr="00DB5086" w:rsidRDefault="00252A6A" w:rsidP="00FF6E95">
      <w:pPr>
        <w:numPr>
          <w:ilvl w:val="0"/>
          <w:numId w:val="1"/>
        </w:numPr>
        <w:tabs>
          <w:tab w:val="clear" w:pos="1260"/>
        </w:tabs>
        <w:spacing w:line="360" w:lineRule="auto"/>
        <w:ind w:left="0" w:firstLine="426"/>
        <w:jc w:val="both"/>
        <w:rPr>
          <w:lang w:val="nl-NL"/>
        </w:rPr>
      </w:pPr>
      <w:r w:rsidRPr="00DB5086">
        <w:rPr>
          <w:lang w:val="nl-NL"/>
        </w:rPr>
        <w:t>Trong trường hợp Bên A đơn phương chấm dứt hợp đồng trước thời hạn vì bất cứ lý do gì, Bên B sẽ không có trách nhiệm hoàn trả các khoản tạm ứng để bù đắp các chi phí thẩm định đã phát sinh.</w:t>
      </w:r>
    </w:p>
    <w:p w14:paraId="537278DF" w14:textId="77777777" w:rsidR="00252A6A" w:rsidRPr="00DB5086" w:rsidRDefault="00252A6A" w:rsidP="00FF6E95">
      <w:pPr>
        <w:tabs>
          <w:tab w:val="left" w:pos="851"/>
          <w:tab w:val="left" w:leader="dot" w:pos="9788"/>
        </w:tabs>
        <w:spacing w:line="360" w:lineRule="auto"/>
        <w:jc w:val="both"/>
        <w:rPr>
          <w:b/>
          <w:bCs/>
          <w:color w:val="000000"/>
          <w:lang w:val="nl-NL"/>
        </w:rPr>
      </w:pPr>
      <w:r w:rsidRPr="00DB5086">
        <w:rPr>
          <w:b/>
          <w:bCs/>
          <w:color w:val="000000"/>
          <w:u w:val="single"/>
          <w:lang w:val="vi-VN"/>
        </w:rPr>
        <w:t xml:space="preserve">ĐIỀU </w:t>
      </w:r>
      <w:r w:rsidRPr="00DB5086">
        <w:rPr>
          <w:b/>
          <w:bCs/>
          <w:color w:val="000000"/>
          <w:u w:val="single"/>
          <w:lang w:val="nl-NL"/>
        </w:rPr>
        <w:t>6</w:t>
      </w:r>
      <w:r w:rsidRPr="00DB5086">
        <w:rPr>
          <w:b/>
          <w:bCs/>
          <w:color w:val="000000"/>
          <w:lang w:val="vi-VN"/>
        </w:rPr>
        <w:t xml:space="preserve">: ĐIỀU KHOẢN BẢO MẬT </w:t>
      </w:r>
    </w:p>
    <w:p w14:paraId="6993E8C3" w14:textId="77777777" w:rsidR="00252A6A" w:rsidRPr="00DB5086" w:rsidRDefault="00252A6A" w:rsidP="00FF6E95">
      <w:pPr>
        <w:numPr>
          <w:ilvl w:val="0"/>
          <w:numId w:val="1"/>
        </w:numPr>
        <w:tabs>
          <w:tab w:val="clear" w:pos="1260"/>
          <w:tab w:val="left" w:pos="284"/>
        </w:tabs>
        <w:spacing w:line="360" w:lineRule="auto"/>
        <w:ind w:left="0" w:firstLine="426"/>
        <w:jc w:val="both"/>
        <w:rPr>
          <w:lang w:val="nl-NL"/>
        </w:rPr>
      </w:pPr>
      <w:r w:rsidRPr="00DB5086">
        <w:rPr>
          <w:lang w:val="nl-NL"/>
        </w:rPr>
        <w:t>Thông tin mật là: tất cả các thông tin do Bên A trực tiếp hoặc gián tiếp cung cấp cho Bên B dưới dạng văn bản, lời nói, fax, hay dữ liệu điện tử.</w:t>
      </w:r>
    </w:p>
    <w:p w14:paraId="6A55744D" w14:textId="77777777" w:rsidR="00252A6A" w:rsidRPr="00DB5086" w:rsidRDefault="00252A6A" w:rsidP="00FF6E95">
      <w:pPr>
        <w:numPr>
          <w:ilvl w:val="0"/>
          <w:numId w:val="1"/>
        </w:numPr>
        <w:tabs>
          <w:tab w:val="clear" w:pos="1260"/>
          <w:tab w:val="left" w:pos="284"/>
        </w:tabs>
        <w:spacing w:line="360" w:lineRule="auto"/>
        <w:ind w:left="0" w:firstLine="426"/>
        <w:jc w:val="both"/>
        <w:rPr>
          <w:lang w:val="nl-NL"/>
        </w:rPr>
      </w:pPr>
      <w:r w:rsidRPr="00DB5086">
        <w:rPr>
          <w:lang w:val="nl-NL"/>
        </w:rPr>
        <w:t xml:space="preserve">Bên B có trách nhiệm bảo vệ, không được sử dụng mọi thông tin, tài liệu được Bên A cung cấp/xuất trình ngoài mục đích để cung cấp dịch vụ cho Bên A. </w:t>
      </w:r>
    </w:p>
    <w:p w14:paraId="6B5BAAA7" w14:textId="77777777" w:rsidR="00252A6A" w:rsidRPr="00DB5086" w:rsidRDefault="00252A6A" w:rsidP="00FF6E95">
      <w:pPr>
        <w:numPr>
          <w:ilvl w:val="0"/>
          <w:numId w:val="1"/>
        </w:numPr>
        <w:tabs>
          <w:tab w:val="clear" w:pos="1260"/>
          <w:tab w:val="left" w:pos="284"/>
        </w:tabs>
        <w:spacing w:line="360" w:lineRule="auto"/>
        <w:ind w:left="0" w:firstLine="426"/>
        <w:jc w:val="both"/>
        <w:rPr>
          <w:lang w:val="nl-NL"/>
        </w:rPr>
      </w:pPr>
      <w:r w:rsidRPr="00DB5086">
        <w:rPr>
          <w:lang w:val="nl-NL"/>
        </w:rPr>
        <w:t xml:space="preserve">Bên B và nhân viên thuộc Bên B có trách nhiệm bảo mật tất cả các thông tin về Bên A mà Bên B có được trong quá trình thực hiện Hợp đồng này trừ trường hợp được sự đồng ý bằng văn bản của Bên A hoặc yêu cầu của quy định pháp luật; </w:t>
      </w:r>
    </w:p>
    <w:p w14:paraId="36AEAC19" w14:textId="77777777" w:rsidR="00252A6A" w:rsidRPr="00DB5086" w:rsidRDefault="00252A6A" w:rsidP="00FF6E95">
      <w:pPr>
        <w:numPr>
          <w:ilvl w:val="0"/>
          <w:numId w:val="1"/>
        </w:numPr>
        <w:tabs>
          <w:tab w:val="clear" w:pos="1260"/>
          <w:tab w:val="left" w:pos="284"/>
        </w:tabs>
        <w:spacing w:line="360" w:lineRule="auto"/>
        <w:ind w:left="0" w:firstLine="426"/>
        <w:jc w:val="both"/>
        <w:rPr>
          <w:lang w:val="nl-NL"/>
        </w:rPr>
      </w:pPr>
      <w:r w:rsidRPr="00DB5086">
        <w:rPr>
          <w:lang w:val="nl-NL"/>
        </w:rPr>
        <w:t>Bên B không được sử dụng bất kỳ thông tin nào để xâm phạm quyền, lợi ích hợp pháp của Bên A.</w:t>
      </w:r>
    </w:p>
    <w:p w14:paraId="660D166B" w14:textId="77777777" w:rsidR="00252A6A" w:rsidRPr="00DB5086" w:rsidRDefault="00252A6A" w:rsidP="00FF6E95">
      <w:pPr>
        <w:spacing w:line="360" w:lineRule="auto"/>
        <w:jc w:val="both"/>
        <w:rPr>
          <w:b/>
        </w:rPr>
      </w:pPr>
      <w:r w:rsidRPr="00DB5086">
        <w:rPr>
          <w:b/>
          <w:u w:val="single"/>
        </w:rPr>
        <w:t>ĐIỀU 7:</w:t>
      </w:r>
      <w:r w:rsidRPr="00DB5086">
        <w:rPr>
          <w:b/>
        </w:rPr>
        <w:t xml:space="preserve"> ĐIỀU KHOẢN CHUNG</w:t>
      </w:r>
    </w:p>
    <w:p w14:paraId="1F21F0D2" w14:textId="77777777" w:rsidR="00252A6A" w:rsidRPr="00DB5086" w:rsidRDefault="00252A6A">
      <w:pPr>
        <w:numPr>
          <w:ilvl w:val="0"/>
          <w:numId w:val="1"/>
        </w:numPr>
        <w:tabs>
          <w:tab w:val="clear" w:pos="1260"/>
          <w:tab w:val="left" w:pos="630"/>
          <w:tab w:val="left" w:pos="900"/>
        </w:tabs>
        <w:spacing w:line="360" w:lineRule="auto"/>
        <w:ind w:left="0" w:firstLine="426"/>
        <w:jc w:val="both"/>
        <w:rPr>
          <w:lang w:val="nl-NL"/>
        </w:rPr>
      </w:pPr>
      <w:r w:rsidRPr="00DB5086">
        <w:rPr>
          <w:lang w:val="nl-NL"/>
        </w:rPr>
        <w:t xml:space="preserve">Hai Bên cam kết thực hiện đầy đủ các điều khoản đã ghi trong hợp đồng. Trong quá trình thực hiện nếu có khó khăn vướng mắc phát sinh hai Bên cùng nhau thương lượng giải quyết trên tinh thần </w:t>
      </w:r>
      <w:r w:rsidRPr="00DB5086">
        <w:rPr>
          <w:lang w:val="nl-NL"/>
        </w:rPr>
        <w:lastRenderedPageBreak/>
        <w:t>hợp tác cùng có lợi. Trường hợp hai Bên không tự giải quyết được thì thống nhất chuyển vụ việc đến Trọng tài Kinh tế thuộc Trung tâm Trọng tài Kinh tế Quốc tế Việt Nam (VIAC) tại Tp. Hồ Chí Minh để giải quyết. Khi đó mọi chi phí giải quyết vụ việc sẽ do bên thua chịu trách nhiệm chi trả.</w:t>
      </w:r>
      <w:r w:rsidRPr="00252A6A">
        <w:rPr>
          <w:lang w:val="nl-NL"/>
        </w:rPr>
        <w:t xml:space="preserve"> </w:t>
      </w:r>
    </w:p>
    <w:p w14:paraId="74207BFB" w14:textId="77777777" w:rsidR="00252A6A" w:rsidRPr="00DB5086" w:rsidRDefault="00252A6A">
      <w:pPr>
        <w:numPr>
          <w:ilvl w:val="0"/>
          <w:numId w:val="1"/>
        </w:numPr>
        <w:tabs>
          <w:tab w:val="clear" w:pos="1260"/>
          <w:tab w:val="left" w:pos="630"/>
          <w:tab w:val="left" w:pos="900"/>
        </w:tabs>
        <w:spacing w:line="360" w:lineRule="auto"/>
        <w:ind w:left="0" w:firstLine="426"/>
        <w:jc w:val="both"/>
        <w:rPr>
          <w:lang w:val="nl-NL"/>
        </w:rPr>
      </w:pPr>
      <w:r w:rsidRPr="00DB5086">
        <w:rPr>
          <w:lang w:val="nl-NL"/>
        </w:rPr>
        <w:t>Hợp đồng này có hiệu lực kể từ ngày hai Bên cùng ký và mặc nhiên được thanh lý khi các Bên hoàn thành nghĩa vụ từ Điều 1 đến Điều 5.</w:t>
      </w:r>
    </w:p>
    <w:p w14:paraId="1D414844" w14:textId="77777777" w:rsidR="00252A6A" w:rsidRPr="00DB5086" w:rsidRDefault="00252A6A" w:rsidP="003B38D6">
      <w:pPr>
        <w:spacing w:line="360" w:lineRule="auto"/>
        <w:ind w:firstLine="426"/>
        <w:jc w:val="both"/>
      </w:pPr>
      <w:r w:rsidRPr="00DB5086">
        <w:rPr>
          <w:lang w:val="nl-NL"/>
        </w:rPr>
        <w:t>Hợp đồng này được lập thành 04 (bốn) bản có giá trị pháp lý như nhau. Mỗi Bên giữ 02 (hai) bản để thực hiện</w:t>
      </w:r>
      <w:r w:rsidRPr="00DB5086">
        <w:t xml:space="preserve">. </w:t>
      </w:r>
    </w:p>
    <w:tbl>
      <w:tblPr>
        <w:tblW w:w="0" w:type="auto"/>
        <w:tblLook w:val="04A0" w:firstRow="1" w:lastRow="0" w:firstColumn="1" w:lastColumn="0" w:noHBand="0" w:noVBand="1"/>
      </w:tblPr>
      <w:tblGrid>
        <w:gridCol w:w="4942"/>
        <w:gridCol w:w="4579"/>
      </w:tblGrid>
      <w:tr w:rsidR="00252A6A" w:rsidRPr="00902815" w14:paraId="12535430" w14:textId="77777777" w:rsidTr="00721CE7">
        <w:trPr>
          <w:trHeight w:val="1425"/>
        </w:trPr>
        <w:tc>
          <w:tcPr>
            <w:tcW w:w="4942" w:type="dxa"/>
          </w:tcPr>
          <w:p w14:paraId="6C7E2ABF" w14:textId="77777777" w:rsidR="00252A6A" w:rsidRPr="00DB5086" w:rsidRDefault="00252A6A" w:rsidP="008856D4">
            <w:pPr>
              <w:tabs>
                <w:tab w:val="center" w:pos="1800"/>
                <w:tab w:val="center" w:pos="7920"/>
              </w:tabs>
              <w:spacing w:before="60" w:after="60"/>
              <w:jc w:val="center"/>
              <w:rPr>
                <w:b/>
              </w:rPr>
            </w:pPr>
            <w:r w:rsidRPr="00DB5086">
              <w:rPr>
                <w:b/>
              </w:rPr>
              <w:t>ĐẠI DIỆN BÊN A</w:t>
            </w:r>
          </w:p>
          <w:p w14:paraId="3F3ADD9E" w14:textId="77777777" w:rsidR="00252A6A" w:rsidRPr="00DB5086" w:rsidRDefault="00252A6A" w:rsidP="008856D4">
            <w:pPr>
              <w:tabs>
                <w:tab w:val="center" w:pos="1800"/>
                <w:tab w:val="center" w:pos="7920"/>
              </w:tabs>
              <w:spacing w:before="60" w:after="60"/>
              <w:rPr>
                <w:b/>
              </w:rPr>
            </w:pPr>
          </w:p>
          <w:p w14:paraId="5054D688" w14:textId="77777777" w:rsidR="00252A6A" w:rsidRPr="00DB5086" w:rsidRDefault="00252A6A" w:rsidP="008856D4">
            <w:pPr>
              <w:tabs>
                <w:tab w:val="center" w:pos="1800"/>
                <w:tab w:val="center" w:pos="7920"/>
              </w:tabs>
              <w:spacing w:before="60" w:after="60"/>
              <w:jc w:val="center"/>
              <w:rPr>
                <w:i/>
              </w:rPr>
            </w:pPr>
          </w:p>
          <w:p w14:paraId="61B6FAF8" w14:textId="77777777" w:rsidR="00252A6A" w:rsidRPr="00DB5086" w:rsidRDefault="00252A6A" w:rsidP="009F1CE3">
            <w:pPr>
              <w:tabs>
                <w:tab w:val="center" w:pos="1800"/>
                <w:tab w:val="center" w:pos="7920"/>
              </w:tabs>
              <w:spacing w:before="60" w:after="60"/>
              <w:rPr>
                <w:b/>
              </w:rPr>
            </w:pPr>
          </w:p>
          <w:p w14:paraId="43C6D496" w14:textId="77777777" w:rsidR="00252A6A" w:rsidRPr="00DB5086" w:rsidRDefault="00252A6A" w:rsidP="008856D4">
            <w:pPr>
              <w:tabs>
                <w:tab w:val="center" w:pos="1800"/>
                <w:tab w:val="center" w:pos="7920"/>
              </w:tabs>
              <w:spacing w:before="60" w:after="60"/>
              <w:jc w:val="center"/>
              <w:rPr>
                <w:b/>
              </w:rPr>
            </w:pPr>
          </w:p>
          <w:p w14:paraId="3DD645D3" w14:textId="77777777" w:rsidR="00252A6A" w:rsidRPr="00DB5086" w:rsidRDefault="00252A6A" w:rsidP="00DB3CB1">
            <w:pPr>
              <w:tabs>
                <w:tab w:val="center" w:pos="1800"/>
                <w:tab w:val="center" w:pos="7920"/>
              </w:tabs>
              <w:spacing w:before="60" w:after="60"/>
              <w:jc w:val="center"/>
              <w:rPr>
                <w:b/>
              </w:rPr>
            </w:pPr>
          </w:p>
        </w:tc>
        <w:tc>
          <w:tcPr>
            <w:tcW w:w="4579" w:type="dxa"/>
          </w:tcPr>
          <w:p w14:paraId="6041867E" w14:textId="77777777" w:rsidR="00252A6A" w:rsidRPr="00DB5086" w:rsidRDefault="00252A6A" w:rsidP="008856D4">
            <w:pPr>
              <w:tabs>
                <w:tab w:val="center" w:pos="1800"/>
                <w:tab w:val="center" w:pos="7920"/>
              </w:tabs>
              <w:spacing w:before="60" w:after="60"/>
              <w:jc w:val="center"/>
              <w:rPr>
                <w:b/>
              </w:rPr>
            </w:pPr>
            <w:r w:rsidRPr="00DB5086">
              <w:rPr>
                <w:b/>
              </w:rPr>
              <w:t>ĐẠI DIỆN BÊN B</w:t>
            </w:r>
          </w:p>
          <w:p w14:paraId="4CD17D9E" w14:textId="77777777" w:rsidR="00252A6A" w:rsidRPr="00DB5086" w:rsidRDefault="00252A6A" w:rsidP="008856D4">
            <w:pPr>
              <w:tabs>
                <w:tab w:val="center" w:pos="1800"/>
                <w:tab w:val="center" w:pos="7920"/>
              </w:tabs>
              <w:spacing w:before="60" w:after="60"/>
              <w:jc w:val="center"/>
              <w:rPr>
                <w:b/>
              </w:rPr>
            </w:pPr>
            <w:r w:rsidRPr="00DB5086">
              <w:rPr>
                <w:b/>
              </w:rPr>
              <w:t>Giám đốc</w:t>
            </w:r>
          </w:p>
          <w:p w14:paraId="1BCCFB2E" w14:textId="77777777" w:rsidR="00252A6A" w:rsidRPr="00DB5086" w:rsidRDefault="00252A6A" w:rsidP="008856D4">
            <w:pPr>
              <w:tabs>
                <w:tab w:val="center" w:pos="1800"/>
                <w:tab w:val="center" w:pos="7920"/>
              </w:tabs>
              <w:spacing w:before="60" w:after="60"/>
              <w:jc w:val="center"/>
              <w:rPr>
                <w:b/>
              </w:rPr>
            </w:pPr>
          </w:p>
          <w:p w14:paraId="21CCD2F4" w14:textId="77777777" w:rsidR="00252A6A" w:rsidRPr="00DB5086" w:rsidRDefault="00252A6A" w:rsidP="008856D4">
            <w:pPr>
              <w:tabs>
                <w:tab w:val="center" w:pos="1800"/>
                <w:tab w:val="center" w:pos="7920"/>
              </w:tabs>
              <w:spacing w:before="60" w:after="60"/>
              <w:jc w:val="center"/>
              <w:rPr>
                <w:b/>
              </w:rPr>
            </w:pPr>
          </w:p>
          <w:p w14:paraId="49C599CE" w14:textId="77777777" w:rsidR="00252A6A" w:rsidRPr="00DB5086" w:rsidRDefault="00252A6A" w:rsidP="008856D4">
            <w:pPr>
              <w:tabs>
                <w:tab w:val="center" w:pos="1800"/>
                <w:tab w:val="center" w:pos="7920"/>
              </w:tabs>
              <w:spacing w:before="60" w:after="60"/>
              <w:jc w:val="center"/>
              <w:rPr>
                <w:b/>
              </w:rPr>
            </w:pPr>
          </w:p>
          <w:p w14:paraId="3CAA5265" w14:textId="77777777" w:rsidR="00252A6A" w:rsidRPr="00DB5086" w:rsidRDefault="00252A6A" w:rsidP="008856D4">
            <w:pPr>
              <w:tabs>
                <w:tab w:val="center" w:pos="1800"/>
                <w:tab w:val="center" w:pos="7920"/>
              </w:tabs>
              <w:spacing w:before="60" w:after="60"/>
              <w:jc w:val="center"/>
              <w:rPr>
                <w:b/>
              </w:rPr>
            </w:pPr>
          </w:p>
          <w:p w14:paraId="6D27CF5F" w14:textId="77777777" w:rsidR="00252A6A" w:rsidRPr="00DB5086" w:rsidRDefault="00252A6A" w:rsidP="008856D4">
            <w:pPr>
              <w:tabs>
                <w:tab w:val="center" w:pos="1800"/>
                <w:tab w:val="center" w:pos="7920"/>
              </w:tabs>
              <w:spacing w:before="60" w:after="60"/>
              <w:jc w:val="center"/>
              <w:rPr>
                <w:b/>
              </w:rPr>
            </w:pPr>
          </w:p>
          <w:p w14:paraId="2B4B51D2" w14:textId="77777777" w:rsidR="00252A6A" w:rsidRPr="00DB5086" w:rsidRDefault="00252A6A" w:rsidP="008856D4">
            <w:pPr>
              <w:tabs>
                <w:tab w:val="center" w:pos="1800"/>
                <w:tab w:val="center" w:pos="7920"/>
              </w:tabs>
              <w:spacing w:before="60" w:after="60"/>
              <w:jc w:val="center"/>
              <w:rPr>
                <w:b/>
              </w:rPr>
            </w:pPr>
          </w:p>
          <w:p w14:paraId="038EA4C2" w14:textId="77777777" w:rsidR="00252A6A" w:rsidRPr="00902815" w:rsidRDefault="00252A6A" w:rsidP="008856D4">
            <w:pPr>
              <w:tabs>
                <w:tab w:val="center" w:pos="1800"/>
                <w:tab w:val="center" w:pos="7920"/>
              </w:tabs>
              <w:spacing w:before="60" w:after="60"/>
              <w:jc w:val="center"/>
            </w:pPr>
            <w:r w:rsidRPr="00DB5086">
              <w:rPr>
                <w:b/>
              </w:rPr>
              <w:t>ĐẶNG THỊ NHƯ ANH</w:t>
            </w:r>
          </w:p>
        </w:tc>
      </w:tr>
    </w:tbl>
    <w:p w14:paraId="21D16146" w14:textId="77777777" w:rsidR="00252A6A" w:rsidRPr="00902815" w:rsidRDefault="00252A6A" w:rsidP="00ED6435">
      <w:pPr>
        <w:tabs>
          <w:tab w:val="left" w:pos="7466"/>
        </w:tabs>
      </w:pPr>
    </w:p>
    <w:p w14:paraId="788D77DE" w14:textId="77777777" w:rsidR="00252A6A" w:rsidRPr="00902815" w:rsidRDefault="00252A6A" w:rsidP="00ED6435">
      <w:pPr>
        <w:tabs>
          <w:tab w:val="left" w:pos="7466"/>
        </w:tabs>
      </w:pPr>
    </w:p>
    <w:p w14:paraId="663C7DC0" w14:textId="77777777" w:rsidR="00252A6A" w:rsidRPr="00902815" w:rsidRDefault="00252A6A" w:rsidP="00ED6435">
      <w:pPr>
        <w:tabs>
          <w:tab w:val="left" w:pos="7466"/>
        </w:tabs>
      </w:pPr>
    </w:p>
    <w:p w14:paraId="39B12390" w14:textId="77777777" w:rsidR="00252A6A" w:rsidRPr="00902815" w:rsidRDefault="00252A6A" w:rsidP="00ED6435">
      <w:pPr>
        <w:tabs>
          <w:tab w:val="left" w:pos="7466"/>
        </w:tabs>
      </w:pPr>
    </w:p>
    <w:sectPr w:rsidR="00252A6A" w:rsidRPr="00902815" w:rsidSect="00252A6A">
      <w:headerReference w:type="even" r:id="rId8"/>
      <w:headerReference w:type="default" r:id="rId9"/>
      <w:footerReference w:type="even" r:id="rId10"/>
      <w:footerReference w:type="default" r:id="rId11"/>
      <w:headerReference w:type="first" r:id="rId12"/>
      <w:footerReference w:type="first" r:id="rId13"/>
      <w:pgSz w:w="11907" w:h="16840" w:code="9"/>
      <w:pgMar w:top="630" w:right="851" w:bottom="540" w:left="1247" w:header="720" w:footer="288"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323EC" w14:textId="77777777" w:rsidR="00A6786E" w:rsidRDefault="00A6786E">
      <w:r>
        <w:separator/>
      </w:r>
    </w:p>
  </w:endnote>
  <w:endnote w:type="continuationSeparator" w:id="0">
    <w:p w14:paraId="49FFCE9D" w14:textId="77777777" w:rsidR="00A6786E" w:rsidRDefault="00A678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Cambria">
    <w:panose1 w:val="02040503050406030204"/>
    <w:charset w:val="A3"/>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NI-Times">
    <w:panose1 w:val="00000000000000000000"/>
    <w:charset w:val="00"/>
    <w:family w:val="auto"/>
    <w:pitch w:val="variable"/>
    <w:sig w:usb0="00000007" w:usb1="00000000" w:usb2="00000000" w:usb3="00000000" w:csb0="00000013" w:csb1="00000000"/>
  </w:font>
  <w:font w:name="Calibri">
    <w:panose1 w:val="020F05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6202C" w14:textId="77777777" w:rsidR="00252A6A" w:rsidRDefault="00252A6A" w:rsidP="00A767D6">
    <w:pPr>
      <w:pStyle w:val="Chntrang"/>
      <w:framePr w:wrap="around" w:vAnchor="text" w:hAnchor="margin" w:xAlign="right" w:y="1"/>
      <w:rPr>
        <w:rStyle w:val="Strang"/>
      </w:rPr>
    </w:pPr>
    <w:r>
      <w:rPr>
        <w:rStyle w:val="Strang"/>
      </w:rPr>
      <w:fldChar w:fldCharType="begin"/>
    </w:r>
    <w:r>
      <w:rPr>
        <w:rStyle w:val="Strang"/>
      </w:rPr>
      <w:instrText xml:space="preserve">PAGE  </w:instrText>
    </w:r>
    <w:r>
      <w:rPr>
        <w:rStyle w:val="Strang"/>
      </w:rPr>
      <w:fldChar w:fldCharType="separate"/>
    </w:r>
    <w:r>
      <w:rPr>
        <w:rStyle w:val="Strang"/>
        <w:noProof/>
      </w:rPr>
      <w:t>1</w:t>
    </w:r>
    <w:r>
      <w:rPr>
        <w:rStyle w:val="Strang"/>
      </w:rPr>
      <w:fldChar w:fldCharType="end"/>
    </w:r>
  </w:p>
  <w:p w14:paraId="0F4CF953" w14:textId="77777777" w:rsidR="00252A6A" w:rsidRDefault="00252A6A" w:rsidP="00D00977">
    <w:pPr>
      <w:pStyle w:val="Chntrang"/>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C104B" w14:textId="77777777" w:rsidR="00252A6A" w:rsidRPr="00FB4AB9" w:rsidRDefault="00252A6A">
    <w:pPr>
      <w:pStyle w:val="Chntrang"/>
      <w:jc w:val="center"/>
      <w:rPr>
        <w:sz w:val="20"/>
        <w:szCs w:val="20"/>
      </w:rPr>
    </w:pPr>
    <w:r w:rsidRPr="00FB4AB9">
      <w:rPr>
        <w:sz w:val="20"/>
        <w:szCs w:val="20"/>
      </w:rPr>
      <w:t xml:space="preserve">Trang </w:t>
    </w:r>
    <w:r w:rsidRPr="00FB4AB9">
      <w:rPr>
        <w:b/>
        <w:bCs/>
        <w:sz w:val="20"/>
        <w:szCs w:val="20"/>
      </w:rPr>
      <w:fldChar w:fldCharType="begin"/>
    </w:r>
    <w:r w:rsidRPr="00FB4AB9">
      <w:rPr>
        <w:b/>
        <w:bCs/>
        <w:sz w:val="20"/>
        <w:szCs w:val="20"/>
      </w:rPr>
      <w:instrText xml:space="preserve"> PAGE </w:instrText>
    </w:r>
    <w:r w:rsidRPr="00FB4AB9">
      <w:rPr>
        <w:b/>
        <w:bCs/>
        <w:sz w:val="20"/>
        <w:szCs w:val="20"/>
      </w:rPr>
      <w:fldChar w:fldCharType="separate"/>
    </w:r>
    <w:r>
      <w:rPr>
        <w:b/>
        <w:bCs/>
        <w:noProof/>
        <w:sz w:val="20"/>
        <w:szCs w:val="20"/>
      </w:rPr>
      <w:t>4</w:t>
    </w:r>
    <w:r w:rsidRPr="00FB4AB9">
      <w:rPr>
        <w:b/>
        <w:bCs/>
        <w:sz w:val="20"/>
        <w:szCs w:val="20"/>
      </w:rPr>
      <w:fldChar w:fldCharType="end"/>
    </w:r>
    <w:r w:rsidRPr="00FB4AB9">
      <w:rPr>
        <w:sz w:val="20"/>
        <w:szCs w:val="20"/>
      </w:rPr>
      <w:t xml:space="preserve"> / </w:t>
    </w:r>
    <w:r w:rsidRPr="00FB4AB9">
      <w:rPr>
        <w:b/>
        <w:bCs/>
        <w:sz w:val="20"/>
        <w:szCs w:val="20"/>
      </w:rPr>
      <w:fldChar w:fldCharType="begin"/>
    </w:r>
    <w:r w:rsidRPr="00FB4AB9">
      <w:rPr>
        <w:b/>
        <w:bCs/>
        <w:sz w:val="20"/>
        <w:szCs w:val="20"/>
      </w:rPr>
      <w:instrText xml:space="preserve"> NUMPAGES  </w:instrText>
    </w:r>
    <w:r w:rsidRPr="00FB4AB9">
      <w:rPr>
        <w:b/>
        <w:bCs/>
        <w:sz w:val="20"/>
        <w:szCs w:val="20"/>
      </w:rPr>
      <w:fldChar w:fldCharType="separate"/>
    </w:r>
    <w:r>
      <w:rPr>
        <w:b/>
        <w:bCs/>
        <w:noProof/>
        <w:sz w:val="20"/>
        <w:szCs w:val="20"/>
      </w:rPr>
      <w:t>4</w:t>
    </w:r>
    <w:r w:rsidRPr="00FB4AB9">
      <w:rPr>
        <w:b/>
        <w:bCs/>
        <w:sz w:val="20"/>
        <w:szCs w:val="20"/>
      </w:rPr>
      <w:fldChar w:fldCharType="end"/>
    </w:r>
  </w:p>
  <w:p w14:paraId="3709FA6B" w14:textId="77777777" w:rsidR="00252A6A" w:rsidRPr="000A135E" w:rsidRDefault="00252A6A" w:rsidP="000A135E">
    <w:pPr>
      <w:pStyle w:val="Chntrang"/>
      <w:ind w:right="360"/>
      <w:jc w:val="right"/>
      <w:rPr>
        <w:rFonts w:ascii="Tahoma" w:hAnsi="Tahoma" w:cs="Tahoma"/>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CDEDC" w14:textId="77777777" w:rsidR="00252A6A" w:rsidRDefault="00252A6A">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0703D" w14:textId="77777777" w:rsidR="00A6786E" w:rsidRDefault="00A6786E">
      <w:r>
        <w:separator/>
      </w:r>
    </w:p>
  </w:footnote>
  <w:footnote w:type="continuationSeparator" w:id="0">
    <w:p w14:paraId="6F44DD40" w14:textId="77777777" w:rsidR="00A6786E" w:rsidRDefault="00A678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984B4" w14:textId="77777777" w:rsidR="00252A6A" w:rsidRDefault="00252A6A">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DA37B" w14:textId="77777777" w:rsidR="00252A6A" w:rsidRDefault="00252A6A">
    <w:pPr>
      <w:pStyle w:val="utra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6F2F0" w14:textId="77777777" w:rsidR="00252A6A" w:rsidRDefault="00252A6A">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1276981"/>
    <w:multiLevelType w:val="hybridMultilevel"/>
    <w:tmpl w:val="28BAF500"/>
    <w:lvl w:ilvl="0" w:tplc="8C02BEFA">
      <w:numFmt w:val="bullet"/>
      <w:lvlText w:val="-"/>
      <w:lvlJc w:val="left"/>
      <w:pPr>
        <w:tabs>
          <w:tab w:val="num" w:pos="1260"/>
        </w:tabs>
        <w:ind w:left="1260" w:hanging="360"/>
      </w:pPr>
      <w:rPr>
        <w:rFonts w:ascii="Times New Roman" w:eastAsia="Times New Roman" w:hAnsi="Times New Roman" w:cs="Times New Roman" w:hint="default"/>
      </w:rPr>
    </w:lvl>
    <w:lvl w:ilvl="1" w:tplc="04090003">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1" w15:restartNumberingAfterBreak="1">
    <w:nsid w:val="03A742DF"/>
    <w:multiLevelType w:val="hybridMultilevel"/>
    <w:tmpl w:val="41469660"/>
    <w:lvl w:ilvl="0" w:tplc="04090005">
      <w:start w:val="1"/>
      <w:numFmt w:val="bullet"/>
      <w:lvlText w:val=""/>
      <w:lvlJc w:val="left"/>
      <w:pPr>
        <w:tabs>
          <w:tab w:val="num" w:pos="780"/>
        </w:tabs>
        <w:ind w:left="780" w:hanging="360"/>
      </w:pPr>
      <w:rPr>
        <w:rFonts w:ascii="Wingdings" w:hAnsi="Wingdings"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2" w15:restartNumberingAfterBreak="1">
    <w:nsid w:val="06DB304D"/>
    <w:multiLevelType w:val="hybridMultilevel"/>
    <w:tmpl w:val="6E38CD98"/>
    <w:lvl w:ilvl="0" w:tplc="C836625A">
      <w:start w:val="6"/>
      <w:numFmt w:val="bullet"/>
      <w:lvlText w:val="-"/>
      <w:lvlJc w:val="left"/>
      <w:pPr>
        <w:ind w:left="720" w:hanging="360"/>
      </w:pPr>
      <w:rPr>
        <w:rFonts w:ascii="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1">
    <w:nsid w:val="1DB44B4E"/>
    <w:multiLevelType w:val="multilevel"/>
    <w:tmpl w:val="5BDEB7F8"/>
    <w:lvl w:ilvl="0">
      <w:start w:val="1"/>
      <w:numFmt w:val="bullet"/>
      <w:lvlText w:val=""/>
      <w:lvlJc w:val="left"/>
      <w:pPr>
        <w:ind w:left="720" w:hanging="360"/>
      </w:pPr>
      <w:rPr>
        <w:rFonts w:ascii="Symbol" w:hAnsi="Symbol" w:hint="default"/>
        <w:b/>
        <w:color w:val="00000A"/>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1">
    <w:nsid w:val="1FB223F4"/>
    <w:multiLevelType w:val="hybridMultilevel"/>
    <w:tmpl w:val="38AA6320"/>
    <w:lvl w:ilvl="0" w:tplc="A1A49CF6">
      <w:start w:val="1"/>
      <w:numFmt w:val="upperRoman"/>
      <w:lvlText w:val="%1-"/>
      <w:lvlJc w:val="left"/>
      <w:pPr>
        <w:ind w:left="1080" w:hanging="720"/>
      </w:pPr>
      <w:rPr>
        <w:rFonts w:hint="default"/>
        <w:b/>
        <w:i w:val="0"/>
        <w:color w:val="auto"/>
      </w:rPr>
    </w:lvl>
    <w:lvl w:ilvl="1" w:tplc="F934CDB6">
      <w:start w:val="1"/>
      <w:numFmt w:val="decimal"/>
      <w:lvlText w:val="%2."/>
      <w:lvlJc w:val="left"/>
      <w:pPr>
        <w:ind w:left="1440" w:hanging="360"/>
      </w:pPr>
      <w:rPr>
        <w:rFonts w:hint="eastAsia"/>
        <w:b w:val="0"/>
        <w:color w:val="auto"/>
      </w:rPr>
    </w:lvl>
    <w:lvl w:ilvl="2" w:tplc="8A647F7E">
      <w:numFmt w:val="bullet"/>
      <w:lvlText w:val="-"/>
      <w:lvlJc w:val="left"/>
      <w:pPr>
        <w:ind w:left="928" w:hanging="360"/>
      </w:pPr>
      <w:rPr>
        <w:rFonts w:ascii=".VnTime" w:eastAsia="Times New Roman" w:hAnsi=".VnTime"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1">
    <w:nsid w:val="2AF7125B"/>
    <w:multiLevelType w:val="hybridMultilevel"/>
    <w:tmpl w:val="D040AF1C"/>
    <w:lvl w:ilvl="0" w:tplc="04090009">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1">
    <w:nsid w:val="2B145171"/>
    <w:multiLevelType w:val="hybridMultilevel"/>
    <w:tmpl w:val="71AC6EC4"/>
    <w:lvl w:ilvl="0" w:tplc="8A647F7E">
      <w:numFmt w:val="bullet"/>
      <w:lvlText w:val="-"/>
      <w:lvlJc w:val="left"/>
      <w:pPr>
        <w:tabs>
          <w:tab w:val="num" w:pos="720"/>
        </w:tabs>
        <w:ind w:left="720" w:hanging="360"/>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1">
    <w:nsid w:val="2DF6692F"/>
    <w:multiLevelType w:val="hybridMultilevel"/>
    <w:tmpl w:val="7E7CED3E"/>
    <w:lvl w:ilvl="0" w:tplc="A828B2A6">
      <w:start w:val="1"/>
      <w:numFmt w:val="bullet"/>
      <w:lvlText w:val=""/>
      <w:lvlJc w:val="left"/>
      <w:pPr>
        <w:ind w:left="1267" w:hanging="360"/>
      </w:pPr>
      <w:rPr>
        <w:rFonts w:ascii="Symbol" w:hAnsi="Symbol" w:hint="default"/>
      </w:rPr>
    </w:lvl>
    <w:lvl w:ilvl="1" w:tplc="04090003" w:tentative="1">
      <w:start w:val="1"/>
      <w:numFmt w:val="bullet"/>
      <w:lvlText w:val="o"/>
      <w:lvlJc w:val="left"/>
      <w:pPr>
        <w:ind w:left="1987" w:hanging="360"/>
      </w:pPr>
      <w:rPr>
        <w:rFonts w:ascii="Courier New" w:hAnsi="Courier New" w:cs="Courier New" w:hint="default"/>
      </w:rPr>
    </w:lvl>
    <w:lvl w:ilvl="2" w:tplc="8C02BEFA">
      <w:numFmt w:val="bullet"/>
      <w:lvlText w:val="-"/>
      <w:lvlJc w:val="left"/>
      <w:pPr>
        <w:ind w:left="540" w:hanging="360"/>
      </w:pPr>
      <w:rPr>
        <w:rFonts w:ascii="Times New Roman" w:eastAsia="Times New Roman" w:hAnsi="Times New Roman" w:cs="Times New Roman"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8" w15:restartNumberingAfterBreak="1">
    <w:nsid w:val="316E7B22"/>
    <w:multiLevelType w:val="hybridMultilevel"/>
    <w:tmpl w:val="8A68543E"/>
    <w:lvl w:ilvl="0" w:tplc="25D4C270">
      <w:start w:val="1"/>
      <w:numFmt w:val="decimal"/>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1">
    <w:nsid w:val="35041E8F"/>
    <w:multiLevelType w:val="hybridMultilevel"/>
    <w:tmpl w:val="E9CE1BC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1">
    <w:nsid w:val="3CF67103"/>
    <w:multiLevelType w:val="hybridMultilevel"/>
    <w:tmpl w:val="8A68543E"/>
    <w:lvl w:ilvl="0" w:tplc="FFFFFFFF">
      <w:start w:val="1"/>
      <w:numFmt w:val="decimal"/>
      <w:lvlText w:val="%1."/>
      <w:lvlJc w:val="left"/>
      <w:pPr>
        <w:ind w:left="720" w:hanging="360"/>
      </w:pPr>
      <w:rPr>
        <w:rFonts w:hint="default"/>
        <w:b/>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1">
    <w:nsid w:val="4B203F9E"/>
    <w:multiLevelType w:val="hybridMultilevel"/>
    <w:tmpl w:val="38F4417C"/>
    <w:lvl w:ilvl="0" w:tplc="1E620112">
      <w:start w:val="1"/>
      <w:numFmt w:val="upperRoman"/>
      <w:lvlText w:val="%1."/>
      <w:lvlJc w:val="right"/>
      <w:pPr>
        <w:ind w:left="720" w:hanging="360"/>
      </w:pPr>
      <w:rPr>
        <w:rFonts w:ascii="Tahoma" w:hAnsi="Tahoma" w:cs="Tahoma" w:hint="default"/>
        <w:b/>
        <w:sz w:val="20"/>
        <w:szCs w:val="20"/>
      </w:rPr>
    </w:lvl>
    <w:lvl w:ilvl="1" w:tplc="04090019">
      <w:start w:val="1"/>
      <w:numFmt w:val="lowerLetter"/>
      <w:lvlText w:val="%2."/>
      <w:lvlJc w:val="left"/>
      <w:pPr>
        <w:ind w:left="3510" w:hanging="360"/>
      </w:pPr>
    </w:lvl>
    <w:lvl w:ilvl="2" w:tplc="B27E1D1C">
      <w:start w:val="1"/>
      <w:numFmt w:val="decimal"/>
      <w:lvlText w:val="%3."/>
      <w:lvlJc w:val="left"/>
      <w:pPr>
        <w:tabs>
          <w:tab w:val="num" w:pos="2340"/>
        </w:tabs>
        <w:ind w:left="2340" w:hanging="360"/>
      </w:pPr>
      <w:rPr>
        <w:rFonts w:hint="default"/>
        <w:b/>
        <w:color w:val="auto"/>
      </w:rPr>
    </w:lvl>
    <w:lvl w:ilvl="3" w:tplc="38E41000">
      <w:start w:val="129"/>
      <w:numFmt w:val="bullet"/>
      <w:lvlText w:val=""/>
      <w:lvlJc w:val="left"/>
      <w:pPr>
        <w:ind w:left="2880" w:hanging="360"/>
      </w:pPr>
      <w:rPr>
        <w:rFonts w:ascii="Symbol" w:eastAsia="Times New Roman" w:hAnsi="Symbol" w:cs="Tahoma"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1">
    <w:nsid w:val="4C1E676E"/>
    <w:multiLevelType w:val="hybridMultilevel"/>
    <w:tmpl w:val="6DB4F2E6"/>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1">
    <w:nsid w:val="4F0B181F"/>
    <w:multiLevelType w:val="hybridMultilevel"/>
    <w:tmpl w:val="CFAECFC2"/>
    <w:lvl w:ilvl="0" w:tplc="43B03DA6">
      <w:start w:val="3"/>
      <w:numFmt w:val="upperRoman"/>
      <w:lvlText w:val="%1-"/>
      <w:lvlJc w:val="left"/>
      <w:pPr>
        <w:ind w:left="1080" w:hanging="72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1">
    <w:nsid w:val="51155CB0"/>
    <w:multiLevelType w:val="hybridMultilevel"/>
    <w:tmpl w:val="2A8A6B80"/>
    <w:lvl w:ilvl="0" w:tplc="042A0009">
      <w:start w:val="1"/>
      <w:numFmt w:val="bullet"/>
      <w:lvlText w:val=""/>
      <w:lvlJc w:val="left"/>
      <w:pPr>
        <w:ind w:left="1390" w:hanging="360"/>
      </w:pPr>
      <w:rPr>
        <w:rFonts w:ascii="Wingdings" w:hAnsi="Wingdings" w:hint="default"/>
      </w:rPr>
    </w:lvl>
    <w:lvl w:ilvl="1" w:tplc="042A0003" w:tentative="1">
      <w:start w:val="1"/>
      <w:numFmt w:val="bullet"/>
      <w:lvlText w:val="o"/>
      <w:lvlJc w:val="left"/>
      <w:pPr>
        <w:ind w:left="2110" w:hanging="360"/>
      </w:pPr>
      <w:rPr>
        <w:rFonts w:ascii="Courier New" w:hAnsi="Courier New" w:cs="Courier New" w:hint="default"/>
      </w:rPr>
    </w:lvl>
    <w:lvl w:ilvl="2" w:tplc="042A0005" w:tentative="1">
      <w:start w:val="1"/>
      <w:numFmt w:val="bullet"/>
      <w:lvlText w:val=""/>
      <w:lvlJc w:val="left"/>
      <w:pPr>
        <w:ind w:left="2830" w:hanging="360"/>
      </w:pPr>
      <w:rPr>
        <w:rFonts w:ascii="Wingdings" w:hAnsi="Wingdings" w:hint="default"/>
      </w:rPr>
    </w:lvl>
    <w:lvl w:ilvl="3" w:tplc="042A0001" w:tentative="1">
      <w:start w:val="1"/>
      <w:numFmt w:val="bullet"/>
      <w:lvlText w:val=""/>
      <w:lvlJc w:val="left"/>
      <w:pPr>
        <w:ind w:left="3550" w:hanging="360"/>
      </w:pPr>
      <w:rPr>
        <w:rFonts w:ascii="Symbol" w:hAnsi="Symbol" w:hint="default"/>
      </w:rPr>
    </w:lvl>
    <w:lvl w:ilvl="4" w:tplc="042A0003" w:tentative="1">
      <w:start w:val="1"/>
      <w:numFmt w:val="bullet"/>
      <w:lvlText w:val="o"/>
      <w:lvlJc w:val="left"/>
      <w:pPr>
        <w:ind w:left="4270" w:hanging="360"/>
      </w:pPr>
      <w:rPr>
        <w:rFonts w:ascii="Courier New" w:hAnsi="Courier New" w:cs="Courier New" w:hint="default"/>
      </w:rPr>
    </w:lvl>
    <w:lvl w:ilvl="5" w:tplc="042A0005" w:tentative="1">
      <w:start w:val="1"/>
      <w:numFmt w:val="bullet"/>
      <w:lvlText w:val=""/>
      <w:lvlJc w:val="left"/>
      <w:pPr>
        <w:ind w:left="4990" w:hanging="360"/>
      </w:pPr>
      <w:rPr>
        <w:rFonts w:ascii="Wingdings" w:hAnsi="Wingdings" w:hint="default"/>
      </w:rPr>
    </w:lvl>
    <w:lvl w:ilvl="6" w:tplc="042A0001" w:tentative="1">
      <w:start w:val="1"/>
      <w:numFmt w:val="bullet"/>
      <w:lvlText w:val=""/>
      <w:lvlJc w:val="left"/>
      <w:pPr>
        <w:ind w:left="5710" w:hanging="360"/>
      </w:pPr>
      <w:rPr>
        <w:rFonts w:ascii="Symbol" w:hAnsi="Symbol" w:hint="default"/>
      </w:rPr>
    </w:lvl>
    <w:lvl w:ilvl="7" w:tplc="042A0003" w:tentative="1">
      <w:start w:val="1"/>
      <w:numFmt w:val="bullet"/>
      <w:lvlText w:val="o"/>
      <w:lvlJc w:val="left"/>
      <w:pPr>
        <w:ind w:left="6430" w:hanging="360"/>
      </w:pPr>
      <w:rPr>
        <w:rFonts w:ascii="Courier New" w:hAnsi="Courier New" w:cs="Courier New" w:hint="default"/>
      </w:rPr>
    </w:lvl>
    <w:lvl w:ilvl="8" w:tplc="042A0005" w:tentative="1">
      <w:start w:val="1"/>
      <w:numFmt w:val="bullet"/>
      <w:lvlText w:val=""/>
      <w:lvlJc w:val="left"/>
      <w:pPr>
        <w:ind w:left="7150" w:hanging="360"/>
      </w:pPr>
      <w:rPr>
        <w:rFonts w:ascii="Wingdings" w:hAnsi="Wingdings" w:hint="default"/>
      </w:rPr>
    </w:lvl>
  </w:abstractNum>
  <w:abstractNum w:abstractNumId="15" w15:restartNumberingAfterBreak="1">
    <w:nsid w:val="550B48D4"/>
    <w:multiLevelType w:val="hybridMultilevel"/>
    <w:tmpl w:val="80941F76"/>
    <w:lvl w:ilvl="0" w:tplc="8C02BEFA">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1">
    <w:nsid w:val="588C2D6C"/>
    <w:multiLevelType w:val="hybridMultilevel"/>
    <w:tmpl w:val="49D0430E"/>
    <w:lvl w:ilvl="0" w:tplc="C836625A">
      <w:start w:val="6"/>
      <w:numFmt w:val="bullet"/>
      <w:lvlText w:val="-"/>
      <w:lvlJc w:val="left"/>
      <w:pPr>
        <w:tabs>
          <w:tab w:val="num" w:pos="1069"/>
        </w:tabs>
        <w:ind w:left="1069" w:hanging="360"/>
      </w:pPr>
      <w:rPr>
        <w:rFonts w:ascii="Times New Roman" w:hAnsi="Times New Roman" w:cs="Times New Roman" w:hint="default"/>
        <w:color w:val="auto"/>
      </w:rPr>
    </w:lvl>
    <w:lvl w:ilvl="1" w:tplc="2F7E410C">
      <w:numFmt w:val="bullet"/>
      <w:lvlText w:val=""/>
      <w:lvlJc w:val="left"/>
      <w:pPr>
        <w:tabs>
          <w:tab w:val="num" w:pos="2149"/>
        </w:tabs>
        <w:ind w:left="2149" w:hanging="360"/>
      </w:pPr>
      <w:rPr>
        <w:rFonts w:ascii="Symbol" w:hAnsi="Symbol" w:hint="default"/>
      </w:rPr>
    </w:lvl>
    <w:lvl w:ilvl="2" w:tplc="FFFFFFFF" w:tentative="1">
      <w:start w:val="1"/>
      <w:numFmt w:val="bullet"/>
      <w:lvlText w:val=""/>
      <w:lvlJc w:val="left"/>
      <w:pPr>
        <w:tabs>
          <w:tab w:val="num" w:pos="2869"/>
        </w:tabs>
        <w:ind w:left="2869" w:hanging="360"/>
      </w:pPr>
      <w:rPr>
        <w:rFonts w:ascii="Wingdings" w:hAnsi="Wingdings" w:hint="default"/>
      </w:rPr>
    </w:lvl>
    <w:lvl w:ilvl="3" w:tplc="FFFFFFFF" w:tentative="1">
      <w:start w:val="1"/>
      <w:numFmt w:val="bullet"/>
      <w:lvlText w:val=""/>
      <w:lvlJc w:val="left"/>
      <w:pPr>
        <w:tabs>
          <w:tab w:val="num" w:pos="3589"/>
        </w:tabs>
        <w:ind w:left="3589" w:hanging="360"/>
      </w:pPr>
      <w:rPr>
        <w:rFonts w:ascii="Symbol" w:hAnsi="Symbol" w:hint="default"/>
      </w:rPr>
    </w:lvl>
    <w:lvl w:ilvl="4" w:tplc="FFFFFFFF" w:tentative="1">
      <w:start w:val="1"/>
      <w:numFmt w:val="bullet"/>
      <w:lvlText w:val="o"/>
      <w:lvlJc w:val="left"/>
      <w:pPr>
        <w:tabs>
          <w:tab w:val="num" w:pos="4309"/>
        </w:tabs>
        <w:ind w:left="4309" w:hanging="360"/>
      </w:pPr>
      <w:rPr>
        <w:rFonts w:ascii="Courier New" w:hAnsi="Courier New" w:cs="Courier New" w:hint="default"/>
      </w:rPr>
    </w:lvl>
    <w:lvl w:ilvl="5" w:tplc="FFFFFFFF" w:tentative="1">
      <w:start w:val="1"/>
      <w:numFmt w:val="bullet"/>
      <w:lvlText w:val=""/>
      <w:lvlJc w:val="left"/>
      <w:pPr>
        <w:tabs>
          <w:tab w:val="num" w:pos="5029"/>
        </w:tabs>
        <w:ind w:left="5029" w:hanging="360"/>
      </w:pPr>
      <w:rPr>
        <w:rFonts w:ascii="Wingdings" w:hAnsi="Wingdings" w:hint="default"/>
      </w:rPr>
    </w:lvl>
    <w:lvl w:ilvl="6" w:tplc="FFFFFFFF" w:tentative="1">
      <w:start w:val="1"/>
      <w:numFmt w:val="bullet"/>
      <w:lvlText w:val=""/>
      <w:lvlJc w:val="left"/>
      <w:pPr>
        <w:tabs>
          <w:tab w:val="num" w:pos="5749"/>
        </w:tabs>
        <w:ind w:left="5749" w:hanging="360"/>
      </w:pPr>
      <w:rPr>
        <w:rFonts w:ascii="Symbol" w:hAnsi="Symbol" w:hint="default"/>
      </w:rPr>
    </w:lvl>
    <w:lvl w:ilvl="7" w:tplc="FFFFFFFF" w:tentative="1">
      <w:start w:val="1"/>
      <w:numFmt w:val="bullet"/>
      <w:lvlText w:val="o"/>
      <w:lvlJc w:val="left"/>
      <w:pPr>
        <w:tabs>
          <w:tab w:val="num" w:pos="6469"/>
        </w:tabs>
        <w:ind w:left="6469" w:hanging="360"/>
      </w:pPr>
      <w:rPr>
        <w:rFonts w:ascii="Courier New" w:hAnsi="Courier New" w:cs="Courier New" w:hint="default"/>
      </w:rPr>
    </w:lvl>
    <w:lvl w:ilvl="8" w:tplc="FFFFFFFF" w:tentative="1">
      <w:start w:val="1"/>
      <w:numFmt w:val="bullet"/>
      <w:lvlText w:val=""/>
      <w:lvlJc w:val="left"/>
      <w:pPr>
        <w:tabs>
          <w:tab w:val="num" w:pos="7189"/>
        </w:tabs>
        <w:ind w:left="7189" w:hanging="360"/>
      </w:pPr>
      <w:rPr>
        <w:rFonts w:ascii="Wingdings" w:hAnsi="Wingdings" w:hint="default"/>
      </w:rPr>
    </w:lvl>
  </w:abstractNum>
  <w:abstractNum w:abstractNumId="17" w15:restartNumberingAfterBreak="1">
    <w:nsid w:val="7EDF0559"/>
    <w:multiLevelType w:val="hybridMultilevel"/>
    <w:tmpl w:val="97ECE882"/>
    <w:lvl w:ilvl="0" w:tplc="A1A49CF6">
      <w:start w:val="1"/>
      <w:numFmt w:val="upperRoman"/>
      <w:lvlText w:val="%1-"/>
      <w:lvlJc w:val="left"/>
      <w:pPr>
        <w:ind w:left="1080" w:hanging="720"/>
      </w:pPr>
      <w:rPr>
        <w:rFonts w:hint="default"/>
        <w:b/>
        <w:i w:val="0"/>
        <w:color w:val="auto"/>
      </w:rPr>
    </w:lvl>
    <w:lvl w:ilvl="1" w:tplc="F934CDB6">
      <w:start w:val="1"/>
      <w:numFmt w:val="decimal"/>
      <w:lvlText w:val="%2."/>
      <w:lvlJc w:val="left"/>
      <w:pPr>
        <w:ind w:left="1440" w:hanging="360"/>
      </w:pPr>
      <w:rPr>
        <w:rFonts w:hint="eastAsia"/>
        <w:b w:val="0"/>
        <w:color w:val="auto"/>
      </w:rPr>
    </w:lvl>
    <w:lvl w:ilvl="2" w:tplc="0409000F">
      <w:start w:val="1"/>
      <w:numFmt w:val="bullet"/>
      <w:lvlText w:val="-"/>
      <w:lvlJc w:val="left"/>
      <w:pPr>
        <w:ind w:left="928" w:hanging="360"/>
      </w:pPr>
      <w:rPr>
        <w:rFonts w:ascii="Times New Roman" w:eastAsia="Times New Roman" w:hAnsi="Times New Roman" w:cs="Times New Roman" w:hint="default"/>
        <w:b/>
        <w:color w:val="auto"/>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2182234">
    <w:abstractNumId w:val="0"/>
  </w:num>
  <w:num w:numId="2" w16cid:durableId="762185078">
    <w:abstractNumId w:val="5"/>
  </w:num>
  <w:num w:numId="3" w16cid:durableId="1111317469">
    <w:abstractNumId w:val="9"/>
  </w:num>
  <w:num w:numId="4" w16cid:durableId="2056539289">
    <w:abstractNumId w:val="6"/>
  </w:num>
  <w:num w:numId="5" w16cid:durableId="1577546214">
    <w:abstractNumId w:val="12"/>
  </w:num>
  <w:num w:numId="6" w16cid:durableId="1450659742">
    <w:abstractNumId w:val="1"/>
  </w:num>
  <w:num w:numId="7" w16cid:durableId="879323017">
    <w:abstractNumId w:val="4"/>
  </w:num>
  <w:num w:numId="8" w16cid:durableId="1215964738">
    <w:abstractNumId w:val="8"/>
  </w:num>
  <w:num w:numId="9" w16cid:durableId="1924560628">
    <w:abstractNumId w:val="7"/>
  </w:num>
  <w:num w:numId="10" w16cid:durableId="1347362481">
    <w:abstractNumId w:val="13"/>
  </w:num>
  <w:num w:numId="11" w16cid:durableId="295642485">
    <w:abstractNumId w:val="14"/>
  </w:num>
  <w:num w:numId="12" w16cid:durableId="1092776436">
    <w:abstractNumId w:val="2"/>
  </w:num>
  <w:num w:numId="13" w16cid:durableId="1864780192">
    <w:abstractNumId w:val="16"/>
  </w:num>
  <w:num w:numId="14" w16cid:durableId="927233581">
    <w:abstractNumId w:val="3"/>
  </w:num>
  <w:num w:numId="15" w16cid:durableId="1889609763">
    <w:abstractNumId w:val="15"/>
  </w:num>
  <w:num w:numId="16" w16cid:durableId="2013095485">
    <w:abstractNumId w:val="7"/>
  </w:num>
  <w:num w:numId="17" w16cid:durableId="1908808086">
    <w:abstractNumId w:val="17"/>
  </w:num>
  <w:num w:numId="18" w16cid:durableId="1463494912">
    <w:abstractNumId w:val="11"/>
  </w:num>
  <w:num w:numId="19" w16cid:durableId="3151897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activeWritingStyle w:appName="MSWord" w:lang="en-US" w:vendorID="64" w:dllVersion="6" w:nlCheck="1" w:checkStyle="0"/>
  <w:activeWritingStyle w:appName="MSWord" w:lang="fr-FR" w:vendorID="64" w:dllVersion="6" w:nlCheck="1" w:checkStyle="0"/>
  <w:activeWritingStyle w:appName="MSWord" w:lang="en-US" w:vendorID="64" w:dllVersion="4096" w:nlCheck="1" w:checkStyle="0"/>
  <w:activeWritingStyle w:appName="MSWord" w:lang="nl-NL" w:vendorID="64" w:dllVersion="4096" w:nlCheck="1" w:checkStyle="0"/>
  <w:activeWritingStyle w:appName="MSWord" w:lang="pt-BR" w:vendorID="64" w:dllVersion="4096" w:nlCheck="1" w:checkStyle="0"/>
  <w:activeWritingStyle w:appName="MSWord" w:lang="it-IT" w:vendorID="64" w:dllVersion="4096" w:nlCheck="1" w:checkStyle="0"/>
  <w:activeWritingStyle w:appName="MSWord" w:lang="fr-FR" w:vendorID="64" w:dllVersion="4096"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DB1"/>
    <w:rsid w:val="000043B1"/>
    <w:rsid w:val="00005010"/>
    <w:rsid w:val="0000590F"/>
    <w:rsid w:val="0001114B"/>
    <w:rsid w:val="00012040"/>
    <w:rsid w:val="00013C1D"/>
    <w:rsid w:val="00013D50"/>
    <w:rsid w:val="00014AA3"/>
    <w:rsid w:val="000171DA"/>
    <w:rsid w:val="00023965"/>
    <w:rsid w:val="00023E2F"/>
    <w:rsid w:val="0002552F"/>
    <w:rsid w:val="00030224"/>
    <w:rsid w:val="00032A5E"/>
    <w:rsid w:val="0003314F"/>
    <w:rsid w:val="000342B8"/>
    <w:rsid w:val="00034588"/>
    <w:rsid w:val="00036B1C"/>
    <w:rsid w:val="00040B12"/>
    <w:rsid w:val="00042DDA"/>
    <w:rsid w:val="00046F3E"/>
    <w:rsid w:val="00047D26"/>
    <w:rsid w:val="000503F1"/>
    <w:rsid w:val="00050631"/>
    <w:rsid w:val="00050AA0"/>
    <w:rsid w:val="00052FB1"/>
    <w:rsid w:val="00057489"/>
    <w:rsid w:val="00057B95"/>
    <w:rsid w:val="000608CE"/>
    <w:rsid w:val="00061473"/>
    <w:rsid w:val="000639F2"/>
    <w:rsid w:val="00065AFD"/>
    <w:rsid w:val="00066705"/>
    <w:rsid w:val="00067309"/>
    <w:rsid w:val="0007121C"/>
    <w:rsid w:val="0007379E"/>
    <w:rsid w:val="00075378"/>
    <w:rsid w:val="00076031"/>
    <w:rsid w:val="00080320"/>
    <w:rsid w:val="00081E92"/>
    <w:rsid w:val="00083053"/>
    <w:rsid w:val="00093A76"/>
    <w:rsid w:val="000A135E"/>
    <w:rsid w:val="000A477B"/>
    <w:rsid w:val="000A6613"/>
    <w:rsid w:val="000A7CAD"/>
    <w:rsid w:val="000B1DC7"/>
    <w:rsid w:val="000B20F3"/>
    <w:rsid w:val="000B33B9"/>
    <w:rsid w:val="000B396B"/>
    <w:rsid w:val="000B5366"/>
    <w:rsid w:val="000B6119"/>
    <w:rsid w:val="000C03C2"/>
    <w:rsid w:val="000C33BD"/>
    <w:rsid w:val="000C45D8"/>
    <w:rsid w:val="000C4868"/>
    <w:rsid w:val="000C4B8C"/>
    <w:rsid w:val="000C77C3"/>
    <w:rsid w:val="000C7B87"/>
    <w:rsid w:val="000D289A"/>
    <w:rsid w:val="000D2E33"/>
    <w:rsid w:val="000D396A"/>
    <w:rsid w:val="000D41A2"/>
    <w:rsid w:val="000D6C8F"/>
    <w:rsid w:val="000E21AE"/>
    <w:rsid w:val="000E21CA"/>
    <w:rsid w:val="000E4E05"/>
    <w:rsid w:val="000E4EA9"/>
    <w:rsid w:val="000E6399"/>
    <w:rsid w:val="000F2876"/>
    <w:rsid w:val="000F3C4F"/>
    <w:rsid w:val="000F4687"/>
    <w:rsid w:val="000F535B"/>
    <w:rsid w:val="000F6BC1"/>
    <w:rsid w:val="001015C4"/>
    <w:rsid w:val="001040D9"/>
    <w:rsid w:val="0010773B"/>
    <w:rsid w:val="00110BE0"/>
    <w:rsid w:val="00116449"/>
    <w:rsid w:val="00117BE7"/>
    <w:rsid w:val="00120174"/>
    <w:rsid w:val="00120A78"/>
    <w:rsid w:val="001251E5"/>
    <w:rsid w:val="00130F0E"/>
    <w:rsid w:val="001334A4"/>
    <w:rsid w:val="00134341"/>
    <w:rsid w:val="00136548"/>
    <w:rsid w:val="00140B51"/>
    <w:rsid w:val="00143695"/>
    <w:rsid w:val="0014424A"/>
    <w:rsid w:val="001452DC"/>
    <w:rsid w:val="001524A5"/>
    <w:rsid w:val="00152B45"/>
    <w:rsid w:val="00152EF0"/>
    <w:rsid w:val="0015396A"/>
    <w:rsid w:val="00153C08"/>
    <w:rsid w:val="00154389"/>
    <w:rsid w:val="00154DAC"/>
    <w:rsid w:val="00154F2B"/>
    <w:rsid w:val="0015551B"/>
    <w:rsid w:val="00156331"/>
    <w:rsid w:val="001569A2"/>
    <w:rsid w:val="0015719D"/>
    <w:rsid w:val="00160829"/>
    <w:rsid w:val="00162160"/>
    <w:rsid w:val="001636A0"/>
    <w:rsid w:val="0016457A"/>
    <w:rsid w:val="0016621F"/>
    <w:rsid w:val="0016668E"/>
    <w:rsid w:val="0017207F"/>
    <w:rsid w:val="0017474A"/>
    <w:rsid w:val="00180F8A"/>
    <w:rsid w:val="001814E2"/>
    <w:rsid w:val="001975BE"/>
    <w:rsid w:val="001977B1"/>
    <w:rsid w:val="001A3615"/>
    <w:rsid w:val="001A42A3"/>
    <w:rsid w:val="001A6277"/>
    <w:rsid w:val="001A6B5D"/>
    <w:rsid w:val="001A7249"/>
    <w:rsid w:val="001B11C5"/>
    <w:rsid w:val="001B4ADA"/>
    <w:rsid w:val="001B4C49"/>
    <w:rsid w:val="001B6B32"/>
    <w:rsid w:val="001B7C8A"/>
    <w:rsid w:val="001B7ED2"/>
    <w:rsid w:val="001C2F3A"/>
    <w:rsid w:val="001C5038"/>
    <w:rsid w:val="001C5FA3"/>
    <w:rsid w:val="001C68F7"/>
    <w:rsid w:val="001D0A25"/>
    <w:rsid w:val="001D209F"/>
    <w:rsid w:val="001D3953"/>
    <w:rsid w:val="001D7214"/>
    <w:rsid w:val="001E0E38"/>
    <w:rsid w:val="001E15FF"/>
    <w:rsid w:val="001E1BDD"/>
    <w:rsid w:val="001E2AFD"/>
    <w:rsid w:val="001E4D8E"/>
    <w:rsid w:val="001E594F"/>
    <w:rsid w:val="001F168E"/>
    <w:rsid w:val="001F2992"/>
    <w:rsid w:val="001F3A58"/>
    <w:rsid w:val="001F4D6A"/>
    <w:rsid w:val="001F535D"/>
    <w:rsid w:val="001F6CAB"/>
    <w:rsid w:val="00200E89"/>
    <w:rsid w:val="00204CCA"/>
    <w:rsid w:val="002107AC"/>
    <w:rsid w:val="00210907"/>
    <w:rsid w:val="00212991"/>
    <w:rsid w:val="002129B4"/>
    <w:rsid w:val="00214772"/>
    <w:rsid w:val="00214C3D"/>
    <w:rsid w:val="00216412"/>
    <w:rsid w:val="00216739"/>
    <w:rsid w:val="00220CCC"/>
    <w:rsid w:val="00221FE2"/>
    <w:rsid w:val="00222126"/>
    <w:rsid w:val="00222A3F"/>
    <w:rsid w:val="00223CF7"/>
    <w:rsid w:val="002256CA"/>
    <w:rsid w:val="002268DA"/>
    <w:rsid w:val="00231418"/>
    <w:rsid w:val="0023568D"/>
    <w:rsid w:val="00235B89"/>
    <w:rsid w:val="00236386"/>
    <w:rsid w:val="00237421"/>
    <w:rsid w:val="00241274"/>
    <w:rsid w:val="00244A24"/>
    <w:rsid w:val="00246515"/>
    <w:rsid w:val="00250871"/>
    <w:rsid w:val="00250A6A"/>
    <w:rsid w:val="002524C4"/>
    <w:rsid w:val="00252A6A"/>
    <w:rsid w:val="00253073"/>
    <w:rsid w:val="0025383A"/>
    <w:rsid w:val="00254E6D"/>
    <w:rsid w:val="0025707A"/>
    <w:rsid w:val="00263BED"/>
    <w:rsid w:val="002660BA"/>
    <w:rsid w:val="002663C8"/>
    <w:rsid w:val="0026659E"/>
    <w:rsid w:val="0026664D"/>
    <w:rsid w:val="00266FAD"/>
    <w:rsid w:val="00267916"/>
    <w:rsid w:val="00270618"/>
    <w:rsid w:val="002711FB"/>
    <w:rsid w:val="00272A2B"/>
    <w:rsid w:val="00276F32"/>
    <w:rsid w:val="00283D4D"/>
    <w:rsid w:val="0028585D"/>
    <w:rsid w:val="0029084C"/>
    <w:rsid w:val="00290A77"/>
    <w:rsid w:val="00291907"/>
    <w:rsid w:val="00292F96"/>
    <w:rsid w:val="00295C1D"/>
    <w:rsid w:val="002A0267"/>
    <w:rsid w:val="002A0EE8"/>
    <w:rsid w:val="002A1A59"/>
    <w:rsid w:val="002A2191"/>
    <w:rsid w:val="002A23B5"/>
    <w:rsid w:val="002A3CB0"/>
    <w:rsid w:val="002A5B67"/>
    <w:rsid w:val="002B25FC"/>
    <w:rsid w:val="002B36E8"/>
    <w:rsid w:val="002B62D0"/>
    <w:rsid w:val="002B6D8D"/>
    <w:rsid w:val="002B742F"/>
    <w:rsid w:val="002C05B2"/>
    <w:rsid w:val="002C107A"/>
    <w:rsid w:val="002C1B98"/>
    <w:rsid w:val="002C27FB"/>
    <w:rsid w:val="002C566E"/>
    <w:rsid w:val="002C7069"/>
    <w:rsid w:val="002D100C"/>
    <w:rsid w:val="002D249A"/>
    <w:rsid w:val="002D5794"/>
    <w:rsid w:val="002E2612"/>
    <w:rsid w:val="002E7634"/>
    <w:rsid w:val="002F2187"/>
    <w:rsid w:val="002F533B"/>
    <w:rsid w:val="0030037C"/>
    <w:rsid w:val="003019B9"/>
    <w:rsid w:val="00302A8A"/>
    <w:rsid w:val="003043A0"/>
    <w:rsid w:val="00304564"/>
    <w:rsid w:val="003078D3"/>
    <w:rsid w:val="00310284"/>
    <w:rsid w:val="00313B79"/>
    <w:rsid w:val="00316AA0"/>
    <w:rsid w:val="00320D4D"/>
    <w:rsid w:val="003213F7"/>
    <w:rsid w:val="00323FE3"/>
    <w:rsid w:val="003274BE"/>
    <w:rsid w:val="003327D3"/>
    <w:rsid w:val="00332A9D"/>
    <w:rsid w:val="003353F5"/>
    <w:rsid w:val="003358A2"/>
    <w:rsid w:val="00335DA0"/>
    <w:rsid w:val="00340E9F"/>
    <w:rsid w:val="00341E69"/>
    <w:rsid w:val="00343A51"/>
    <w:rsid w:val="00344C28"/>
    <w:rsid w:val="00347A42"/>
    <w:rsid w:val="00351B76"/>
    <w:rsid w:val="00353F0D"/>
    <w:rsid w:val="00354885"/>
    <w:rsid w:val="003549EE"/>
    <w:rsid w:val="0035642E"/>
    <w:rsid w:val="00357BB4"/>
    <w:rsid w:val="003646D0"/>
    <w:rsid w:val="00365263"/>
    <w:rsid w:val="003705B0"/>
    <w:rsid w:val="00370B0F"/>
    <w:rsid w:val="0037259F"/>
    <w:rsid w:val="00374CC1"/>
    <w:rsid w:val="0038132B"/>
    <w:rsid w:val="003832C1"/>
    <w:rsid w:val="00384C24"/>
    <w:rsid w:val="00385497"/>
    <w:rsid w:val="0038578B"/>
    <w:rsid w:val="00385DEB"/>
    <w:rsid w:val="00390EBB"/>
    <w:rsid w:val="0039471B"/>
    <w:rsid w:val="0039549A"/>
    <w:rsid w:val="003A2E06"/>
    <w:rsid w:val="003A3CF9"/>
    <w:rsid w:val="003A46D4"/>
    <w:rsid w:val="003A4B8D"/>
    <w:rsid w:val="003A55B8"/>
    <w:rsid w:val="003A6033"/>
    <w:rsid w:val="003A693D"/>
    <w:rsid w:val="003B0356"/>
    <w:rsid w:val="003B0A25"/>
    <w:rsid w:val="003B197C"/>
    <w:rsid w:val="003B2119"/>
    <w:rsid w:val="003B38D6"/>
    <w:rsid w:val="003B3B63"/>
    <w:rsid w:val="003B3BBD"/>
    <w:rsid w:val="003B431E"/>
    <w:rsid w:val="003B7AF6"/>
    <w:rsid w:val="003C1EA9"/>
    <w:rsid w:val="003C391F"/>
    <w:rsid w:val="003C723B"/>
    <w:rsid w:val="003D12F9"/>
    <w:rsid w:val="003D279F"/>
    <w:rsid w:val="003D2A48"/>
    <w:rsid w:val="003D7027"/>
    <w:rsid w:val="003D77A2"/>
    <w:rsid w:val="003D7EBA"/>
    <w:rsid w:val="003E2CD6"/>
    <w:rsid w:val="003E6495"/>
    <w:rsid w:val="003E7CFB"/>
    <w:rsid w:val="003F4F24"/>
    <w:rsid w:val="003F7B19"/>
    <w:rsid w:val="00406095"/>
    <w:rsid w:val="0040728A"/>
    <w:rsid w:val="004118E0"/>
    <w:rsid w:val="00412CE3"/>
    <w:rsid w:val="00413D3F"/>
    <w:rsid w:val="004141F4"/>
    <w:rsid w:val="00414917"/>
    <w:rsid w:val="0041602C"/>
    <w:rsid w:val="00416459"/>
    <w:rsid w:val="00417314"/>
    <w:rsid w:val="00417939"/>
    <w:rsid w:val="00422623"/>
    <w:rsid w:val="00423ADE"/>
    <w:rsid w:val="00423CA6"/>
    <w:rsid w:val="0042495C"/>
    <w:rsid w:val="00427F9E"/>
    <w:rsid w:val="00430349"/>
    <w:rsid w:val="00430C5E"/>
    <w:rsid w:val="00434BEC"/>
    <w:rsid w:val="0043624F"/>
    <w:rsid w:val="00440588"/>
    <w:rsid w:val="00441CEB"/>
    <w:rsid w:val="00441DC8"/>
    <w:rsid w:val="0044222A"/>
    <w:rsid w:val="004427B6"/>
    <w:rsid w:val="0044403F"/>
    <w:rsid w:val="00451171"/>
    <w:rsid w:val="00452099"/>
    <w:rsid w:val="0045242D"/>
    <w:rsid w:val="00453759"/>
    <w:rsid w:val="0045488A"/>
    <w:rsid w:val="00454A1C"/>
    <w:rsid w:val="00455DD8"/>
    <w:rsid w:val="00455E47"/>
    <w:rsid w:val="00457225"/>
    <w:rsid w:val="0046271F"/>
    <w:rsid w:val="00463C3C"/>
    <w:rsid w:val="00464E6E"/>
    <w:rsid w:val="00466DD5"/>
    <w:rsid w:val="00470775"/>
    <w:rsid w:val="00471FD6"/>
    <w:rsid w:val="00473CFB"/>
    <w:rsid w:val="004763D6"/>
    <w:rsid w:val="00476C05"/>
    <w:rsid w:val="004770EC"/>
    <w:rsid w:val="00480A46"/>
    <w:rsid w:val="00482DFC"/>
    <w:rsid w:val="00482F8C"/>
    <w:rsid w:val="00485717"/>
    <w:rsid w:val="004869B8"/>
    <w:rsid w:val="00487A49"/>
    <w:rsid w:val="00487B72"/>
    <w:rsid w:val="0049083D"/>
    <w:rsid w:val="004909DB"/>
    <w:rsid w:val="00491C4E"/>
    <w:rsid w:val="00492E34"/>
    <w:rsid w:val="00493958"/>
    <w:rsid w:val="00494E3E"/>
    <w:rsid w:val="00496525"/>
    <w:rsid w:val="004A3797"/>
    <w:rsid w:val="004A5278"/>
    <w:rsid w:val="004A5961"/>
    <w:rsid w:val="004A5DF5"/>
    <w:rsid w:val="004A5F36"/>
    <w:rsid w:val="004A660A"/>
    <w:rsid w:val="004B2765"/>
    <w:rsid w:val="004B3ADD"/>
    <w:rsid w:val="004B6977"/>
    <w:rsid w:val="004B7FFA"/>
    <w:rsid w:val="004C0E36"/>
    <w:rsid w:val="004C12F9"/>
    <w:rsid w:val="004C3398"/>
    <w:rsid w:val="004C6018"/>
    <w:rsid w:val="004C6D58"/>
    <w:rsid w:val="004C7E76"/>
    <w:rsid w:val="004D02FF"/>
    <w:rsid w:val="004D4681"/>
    <w:rsid w:val="004D4972"/>
    <w:rsid w:val="004E137A"/>
    <w:rsid w:val="004E282B"/>
    <w:rsid w:val="004E2D28"/>
    <w:rsid w:val="004F0295"/>
    <w:rsid w:val="004F0F91"/>
    <w:rsid w:val="004F1849"/>
    <w:rsid w:val="004F55DB"/>
    <w:rsid w:val="004F7DC6"/>
    <w:rsid w:val="00500623"/>
    <w:rsid w:val="00500A3E"/>
    <w:rsid w:val="00501EA2"/>
    <w:rsid w:val="00502C7B"/>
    <w:rsid w:val="005035AD"/>
    <w:rsid w:val="00505896"/>
    <w:rsid w:val="005065DE"/>
    <w:rsid w:val="00507C65"/>
    <w:rsid w:val="00507C91"/>
    <w:rsid w:val="005126A9"/>
    <w:rsid w:val="00512839"/>
    <w:rsid w:val="00517B73"/>
    <w:rsid w:val="00523992"/>
    <w:rsid w:val="00523D90"/>
    <w:rsid w:val="00527D98"/>
    <w:rsid w:val="00527FE1"/>
    <w:rsid w:val="00532474"/>
    <w:rsid w:val="00532547"/>
    <w:rsid w:val="00537D62"/>
    <w:rsid w:val="0054075E"/>
    <w:rsid w:val="00544F79"/>
    <w:rsid w:val="0054753F"/>
    <w:rsid w:val="0054754E"/>
    <w:rsid w:val="0054766B"/>
    <w:rsid w:val="00550788"/>
    <w:rsid w:val="0055105F"/>
    <w:rsid w:val="00551834"/>
    <w:rsid w:val="00556BF8"/>
    <w:rsid w:val="00556FF7"/>
    <w:rsid w:val="00562AC2"/>
    <w:rsid w:val="00562C89"/>
    <w:rsid w:val="00564DFE"/>
    <w:rsid w:val="00566B19"/>
    <w:rsid w:val="005715B5"/>
    <w:rsid w:val="00572870"/>
    <w:rsid w:val="00572DA7"/>
    <w:rsid w:val="005742D7"/>
    <w:rsid w:val="005748D3"/>
    <w:rsid w:val="00582300"/>
    <w:rsid w:val="00585B4A"/>
    <w:rsid w:val="005874EF"/>
    <w:rsid w:val="00587791"/>
    <w:rsid w:val="00590E8E"/>
    <w:rsid w:val="0059150E"/>
    <w:rsid w:val="00591CC9"/>
    <w:rsid w:val="00593718"/>
    <w:rsid w:val="005947C9"/>
    <w:rsid w:val="00594EF6"/>
    <w:rsid w:val="005A0F0B"/>
    <w:rsid w:val="005A1594"/>
    <w:rsid w:val="005A4AB5"/>
    <w:rsid w:val="005A5192"/>
    <w:rsid w:val="005A6055"/>
    <w:rsid w:val="005B0486"/>
    <w:rsid w:val="005B0D86"/>
    <w:rsid w:val="005B109D"/>
    <w:rsid w:val="005B2C12"/>
    <w:rsid w:val="005B61CE"/>
    <w:rsid w:val="005B6412"/>
    <w:rsid w:val="005C0433"/>
    <w:rsid w:val="005C046A"/>
    <w:rsid w:val="005C09AF"/>
    <w:rsid w:val="005C2620"/>
    <w:rsid w:val="005C3249"/>
    <w:rsid w:val="005C381A"/>
    <w:rsid w:val="005C4095"/>
    <w:rsid w:val="005C4CDA"/>
    <w:rsid w:val="005D00D9"/>
    <w:rsid w:val="005D1511"/>
    <w:rsid w:val="005D4BD7"/>
    <w:rsid w:val="005D76C9"/>
    <w:rsid w:val="005E2F74"/>
    <w:rsid w:val="005E38D2"/>
    <w:rsid w:val="005E67FC"/>
    <w:rsid w:val="005E6D36"/>
    <w:rsid w:val="005F0237"/>
    <w:rsid w:val="005F1064"/>
    <w:rsid w:val="0060051C"/>
    <w:rsid w:val="00601652"/>
    <w:rsid w:val="00601976"/>
    <w:rsid w:val="0060283B"/>
    <w:rsid w:val="00602B0B"/>
    <w:rsid w:val="00602FB4"/>
    <w:rsid w:val="00603780"/>
    <w:rsid w:val="006112CB"/>
    <w:rsid w:val="006130F4"/>
    <w:rsid w:val="00615ABF"/>
    <w:rsid w:val="006171C0"/>
    <w:rsid w:val="00617953"/>
    <w:rsid w:val="00623F19"/>
    <w:rsid w:val="00624C19"/>
    <w:rsid w:val="00625EB4"/>
    <w:rsid w:val="00625F2C"/>
    <w:rsid w:val="00626A8A"/>
    <w:rsid w:val="0063179F"/>
    <w:rsid w:val="00632FEE"/>
    <w:rsid w:val="006337A8"/>
    <w:rsid w:val="006342E2"/>
    <w:rsid w:val="0063470D"/>
    <w:rsid w:val="0063714A"/>
    <w:rsid w:val="00645D7B"/>
    <w:rsid w:val="00646F76"/>
    <w:rsid w:val="0065155D"/>
    <w:rsid w:val="00652273"/>
    <w:rsid w:val="00652AA7"/>
    <w:rsid w:val="006549F9"/>
    <w:rsid w:val="006611A4"/>
    <w:rsid w:val="00661277"/>
    <w:rsid w:val="00663F7A"/>
    <w:rsid w:val="00666751"/>
    <w:rsid w:val="0066765C"/>
    <w:rsid w:val="006710B2"/>
    <w:rsid w:val="00672EEE"/>
    <w:rsid w:val="006767F5"/>
    <w:rsid w:val="00683718"/>
    <w:rsid w:val="006838A7"/>
    <w:rsid w:val="0068569E"/>
    <w:rsid w:val="00686EF8"/>
    <w:rsid w:val="00686FC9"/>
    <w:rsid w:val="00691BE3"/>
    <w:rsid w:val="006923B8"/>
    <w:rsid w:val="0069777E"/>
    <w:rsid w:val="00697EAA"/>
    <w:rsid w:val="006A1C34"/>
    <w:rsid w:val="006A3057"/>
    <w:rsid w:val="006A3D15"/>
    <w:rsid w:val="006A5A87"/>
    <w:rsid w:val="006A5F15"/>
    <w:rsid w:val="006A6064"/>
    <w:rsid w:val="006A7836"/>
    <w:rsid w:val="006B39AE"/>
    <w:rsid w:val="006B4461"/>
    <w:rsid w:val="006C04F7"/>
    <w:rsid w:val="006C30BB"/>
    <w:rsid w:val="006C3651"/>
    <w:rsid w:val="006C52F4"/>
    <w:rsid w:val="006D2881"/>
    <w:rsid w:val="006D3E82"/>
    <w:rsid w:val="006D3EBC"/>
    <w:rsid w:val="006D4688"/>
    <w:rsid w:val="006D5FB9"/>
    <w:rsid w:val="006D6A70"/>
    <w:rsid w:val="006E07C1"/>
    <w:rsid w:val="006E08A2"/>
    <w:rsid w:val="006E1473"/>
    <w:rsid w:val="006E3A4E"/>
    <w:rsid w:val="006E4612"/>
    <w:rsid w:val="006E49FF"/>
    <w:rsid w:val="006F1555"/>
    <w:rsid w:val="006F284E"/>
    <w:rsid w:val="006F3062"/>
    <w:rsid w:val="006F4A1A"/>
    <w:rsid w:val="006F7DB1"/>
    <w:rsid w:val="007031E0"/>
    <w:rsid w:val="007063F8"/>
    <w:rsid w:val="0070790B"/>
    <w:rsid w:val="00710447"/>
    <w:rsid w:val="00712FED"/>
    <w:rsid w:val="007135CF"/>
    <w:rsid w:val="007143E7"/>
    <w:rsid w:val="0071442C"/>
    <w:rsid w:val="00716FE9"/>
    <w:rsid w:val="0071795E"/>
    <w:rsid w:val="00720D37"/>
    <w:rsid w:val="00721CE7"/>
    <w:rsid w:val="007227B9"/>
    <w:rsid w:val="007239FE"/>
    <w:rsid w:val="007240FA"/>
    <w:rsid w:val="00725DA4"/>
    <w:rsid w:val="00726EA2"/>
    <w:rsid w:val="007309E8"/>
    <w:rsid w:val="00733199"/>
    <w:rsid w:val="007346BB"/>
    <w:rsid w:val="00734DD1"/>
    <w:rsid w:val="00735CB8"/>
    <w:rsid w:val="00737882"/>
    <w:rsid w:val="00744AF3"/>
    <w:rsid w:val="00747E12"/>
    <w:rsid w:val="00750731"/>
    <w:rsid w:val="00751082"/>
    <w:rsid w:val="00751F16"/>
    <w:rsid w:val="007520F3"/>
    <w:rsid w:val="00752E92"/>
    <w:rsid w:val="007532AB"/>
    <w:rsid w:val="00753AB7"/>
    <w:rsid w:val="00755008"/>
    <w:rsid w:val="00755E04"/>
    <w:rsid w:val="007568B3"/>
    <w:rsid w:val="0075733E"/>
    <w:rsid w:val="0076260C"/>
    <w:rsid w:val="00762B34"/>
    <w:rsid w:val="00764B49"/>
    <w:rsid w:val="00765F1B"/>
    <w:rsid w:val="0076766E"/>
    <w:rsid w:val="0077096A"/>
    <w:rsid w:val="00771D90"/>
    <w:rsid w:val="007724F2"/>
    <w:rsid w:val="00773CC5"/>
    <w:rsid w:val="00774522"/>
    <w:rsid w:val="00774ECB"/>
    <w:rsid w:val="0078055C"/>
    <w:rsid w:val="007808BD"/>
    <w:rsid w:val="0078109E"/>
    <w:rsid w:val="007814E4"/>
    <w:rsid w:val="00781F85"/>
    <w:rsid w:val="00782326"/>
    <w:rsid w:val="0078457C"/>
    <w:rsid w:val="00786653"/>
    <w:rsid w:val="007878D9"/>
    <w:rsid w:val="007935E2"/>
    <w:rsid w:val="0079362F"/>
    <w:rsid w:val="0079696A"/>
    <w:rsid w:val="00796C2C"/>
    <w:rsid w:val="007974DD"/>
    <w:rsid w:val="007A1BD5"/>
    <w:rsid w:val="007A25D2"/>
    <w:rsid w:val="007A4CA0"/>
    <w:rsid w:val="007A6959"/>
    <w:rsid w:val="007A6FCC"/>
    <w:rsid w:val="007A6FD5"/>
    <w:rsid w:val="007B0F7E"/>
    <w:rsid w:val="007B2A6F"/>
    <w:rsid w:val="007B358D"/>
    <w:rsid w:val="007B53E2"/>
    <w:rsid w:val="007C09E7"/>
    <w:rsid w:val="007C394B"/>
    <w:rsid w:val="007C4E0F"/>
    <w:rsid w:val="007C4EE8"/>
    <w:rsid w:val="007C6463"/>
    <w:rsid w:val="007D1A51"/>
    <w:rsid w:val="007D2A14"/>
    <w:rsid w:val="007D3001"/>
    <w:rsid w:val="007D3E2E"/>
    <w:rsid w:val="007D62FF"/>
    <w:rsid w:val="007D71A0"/>
    <w:rsid w:val="007E034C"/>
    <w:rsid w:val="007E3D66"/>
    <w:rsid w:val="007E5681"/>
    <w:rsid w:val="007E59C9"/>
    <w:rsid w:val="007E6F7A"/>
    <w:rsid w:val="007E7524"/>
    <w:rsid w:val="007E76E3"/>
    <w:rsid w:val="007E789C"/>
    <w:rsid w:val="007F2651"/>
    <w:rsid w:val="007F3177"/>
    <w:rsid w:val="007F380E"/>
    <w:rsid w:val="007F4A23"/>
    <w:rsid w:val="007F7C41"/>
    <w:rsid w:val="00801329"/>
    <w:rsid w:val="008039DD"/>
    <w:rsid w:val="008044C3"/>
    <w:rsid w:val="00805AEC"/>
    <w:rsid w:val="00807B1D"/>
    <w:rsid w:val="00811F7E"/>
    <w:rsid w:val="00814E02"/>
    <w:rsid w:val="008221A0"/>
    <w:rsid w:val="00822585"/>
    <w:rsid w:val="00823557"/>
    <w:rsid w:val="00823653"/>
    <w:rsid w:val="008257DF"/>
    <w:rsid w:val="0082669C"/>
    <w:rsid w:val="00827495"/>
    <w:rsid w:val="008318DD"/>
    <w:rsid w:val="00831E4B"/>
    <w:rsid w:val="00833AD0"/>
    <w:rsid w:val="00833BDB"/>
    <w:rsid w:val="00833F45"/>
    <w:rsid w:val="0083492F"/>
    <w:rsid w:val="008368DD"/>
    <w:rsid w:val="00837283"/>
    <w:rsid w:val="00837FC3"/>
    <w:rsid w:val="00840F7E"/>
    <w:rsid w:val="00842F73"/>
    <w:rsid w:val="008452A7"/>
    <w:rsid w:val="008455B6"/>
    <w:rsid w:val="00847861"/>
    <w:rsid w:val="00847C2F"/>
    <w:rsid w:val="008535BF"/>
    <w:rsid w:val="008541A0"/>
    <w:rsid w:val="00855D9E"/>
    <w:rsid w:val="00856CAC"/>
    <w:rsid w:val="008577D0"/>
    <w:rsid w:val="00864E6F"/>
    <w:rsid w:val="008710DC"/>
    <w:rsid w:val="00871E53"/>
    <w:rsid w:val="00873B70"/>
    <w:rsid w:val="00874333"/>
    <w:rsid w:val="00876093"/>
    <w:rsid w:val="00876855"/>
    <w:rsid w:val="00876A14"/>
    <w:rsid w:val="00880166"/>
    <w:rsid w:val="00881CA8"/>
    <w:rsid w:val="00882FCB"/>
    <w:rsid w:val="008834A3"/>
    <w:rsid w:val="00884EE2"/>
    <w:rsid w:val="008856D4"/>
    <w:rsid w:val="008870A8"/>
    <w:rsid w:val="00887A26"/>
    <w:rsid w:val="0089115F"/>
    <w:rsid w:val="00893F42"/>
    <w:rsid w:val="00896A6A"/>
    <w:rsid w:val="008A28D4"/>
    <w:rsid w:val="008A33B6"/>
    <w:rsid w:val="008A3EEC"/>
    <w:rsid w:val="008A4FAA"/>
    <w:rsid w:val="008A5974"/>
    <w:rsid w:val="008A69EF"/>
    <w:rsid w:val="008B22E2"/>
    <w:rsid w:val="008B2E4F"/>
    <w:rsid w:val="008B484C"/>
    <w:rsid w:val="008B507B"/>
    <w:rsid w:val="008B6204"/>
    <w:rsid w:val="008B6B5F"/>
    <w:rsid w:val="008B7780"/>
    <w:rsid w:val="008B7DFC"/>
    <w:rsid w:val="008C2CA9"/>
    <w:rsid w:val="008C33A7"/>
    <w:rsid w:val="008C372D"/>
    <w:rsid w:val="008D0D8D"/>
    <w:rsid w:val="008D0EDB"/>
    <w:rsid w:val="008D6F4D"/>
    <w:rsid w:val="008E0851"/>
    <w:rsid w:val="008E2474"/>
    <w:rsid w:val="008E478A"/>
    <w:rsid w:val="008E689F"/>
    <w:rsid w:val="008E68E2"/>
    <w:rsid w:val="008E789E"/>
    <w:rsid w:val="008F3438"/>
    <w:rsid w:val="008F3CA7"/>
    <w:rsid w:val="008F4A5F"/>
    <w:rsid w:val="008F65E2"/>
    <w:rsid w:val="009004D5"/>
    <w:rsid w:val="009023B4"/>
    <w:rsid w:val="00902594"/>
    <w:rsid w:val="00902815"/>
    <w:rsid w:val="00902DF3"/>
    <w:rsid w:val="0090718E"/>
    <w:rsid w:val="00907726"/>
    <w:rsid w:val="00912F09"/>
    <w:rsid w:val="0091447A"/>
    <w:rsid w:val="00916B32"/>
    <w:rsid w:val="0092033D"/>
    <w:rsid w:val="00921C49"/>
    <w:rsid w:val="009227A4"/>
    <w:rsid w:val="00922A95"/>
    <w:rsid w:val="00925033"/>
    <w:rsid w:val="009252AC"/>
    <w:rsid w:val="00930E57"/>
    <w:rsid w:val="00935FA8"/>
    <w:rsid w:val="0093710E"/>
    <w:rsid w:val="00940C56"/>
    <w:rsid w:val="009421ED"/>
    <w:rsid w:val="00943F0C"/>
    <w:rsid w:val="009477E8"/>
    <w:rsid w:val="00950A0D"/>
    <w:rsid w:val="00951BBB"/>
    <w:rsid w:val="00952E5D"/>
    <w:rsid w:val="00960049"/>
    <w:rsid w:val="00960E57"/>
    <w:rsid w:val="00963353"/>
    <w:rsid w:val="0097000B"/>
    <w:rsid w:val="00970824"/>
    <w:rsid w:val="00971038"/>
    <w:rsid w:val="0097148B"/>
    <w:rsid w:val="00973438"/>
    <w:rsid w:val="00973877"/>
    <w:rsid w:val="00973D3C"/>
    <w:rsid w:val="00974CE6"/>
    <w:rsid w:val="00976D4C"/>
    <w:rsid w:val="00985152"/>
    <w:rsid w:val="00986C39"/>
    <w:rsid w:val="009873EE"/>
    <w:rsid w:val="009918A6"/>
    <w:rsid w:val="00991A95"/>
    <w:rsid w:val="00991B1D"/>
    <w:rsid w:val="00991CDA"/>
    <w:rsid w:val="009945BA"/>
    <w:rsid w:val="009A02DF"/>
    <w:rsid w:val="009A58E9"/>
    <w:rsid w:val="009A7A23"/>
    <w:rsid w:val="009A7EC9"/>
    <w:rsid w:val="009B0038"/>
    <w:rsid w:val="009B11B6"/>
    <w:rsid w:val="009B198F"/>
    <w:rsid w:val="009B25A5"/>
    <w:rsid w:val="009B36A3"/>
    <w:rsid w:val="009B38BB"/>
    <w:rsid w:val="009B46EE"/>
    <w:rsid w:val="009B6A80"/>
    <w:rsid w:val="009B7750"/>
    <w:rsid w:val="009C1200"/>
    <w:rsid w:val="009C40D3"/>
    <w:rsid w:val="009C424B"/>
    <w:rsid w:val="009D0D9D"/>
    <w:rsid w:val="009D16D1"/>
    <w:rsid w:val="009D1839"/>
    <w:rsid w:val="009D1A43"/>
    <w:rsid w:val="009D2EF4"/>
    <w:rsid w:val="009D4323"/>
    <w:rsid w:val="009D4D51"/>
    <w:rsid w:val="009D5993"/>
    <w:rsid w:val="009D5EBC"/>
    <w:rsid w:val="009D6578"/>
    <w:rsid w:val="009E1BC5"/>
    <w:rsid w:val="009E312E"/>
    <w:rsid w:val="009E5B16"/>
    <w:rsid w:val="009F0B65"/>
    <w:rsid w:val="009F1CE3"/>
    <w:rsid w:val="009F5070"/>
    <w:rsid w:val="009F531B"/>
    <w:rsid w:val="009F7914"/>
    <w:rsid w:val="00A00A33"/>
    <w:rsid w:val="00A01E59"/>
    <w:rsid w:val="00A02221"/>
    <w:rsid w:val="00A10C51"/>
    <w:rsid w:val="00A124BC"/>
    <w:rsid w:val="00A201CF"/>
    <w:rsid w:val="00A20366"/>
    <w:rsid w:val="00A21261"/>
    <w:rsid w:val="00A25B77"/>
    <w:rsid w:val="00A26DDB"/>
    <w:rsid w:val="00A31823"/>
    <w:rsid w:val="00A3493A"/>
    <w:rsid w:val="00A34DE0"/>
    <w:rsid w:val="00A36398"/>
    <w:rsid w:val="00A416F4"/>
    <w:rsid w:val="00A4730B"/>
    <w:rsid w:val="00A47AE0"/>
    <w:rsid w:val="00A50A34"/>
    <w:rsid w:val="00A55073"/>
    <w:rsid w:val="00A554C5"/>
    <w:rsid w:val="00A57224"/>
    <w:rsid w:val="00A578AF"/>
    <w:rsid w:val="00A57A9D"/>
    <w:rsid w:val="00A57EC9"/>
    <w:rsid w:val="00A6028E"/>
    <w:rsid w:val="00A63565"/>
    <w:rsid w:val="00A646FD"/>
    <w:rsid w:val="00A66BE3"/>
    <w:rsid w:val="00A67167"/>
    <w:rsid w:val="00A6786E"/>
    <w:rsid w:val="00A705EE"/>
    <w:rsid w:val="00A72508"/>
    <w:rsid w:val="00A730FC"/>
    <w:rsid w:val="00A73BAA"/>
    <w:rsid w:val="00A767D6"/>
    <w:rsid w:val="00A8061B"/>
    <w:rsid w:val="00A80855"/>
    <w:rsid w:val="00A80E20"/>
    <w:rsid w:val="00A81AD8"/>
    <w:rsid w:val="00A87E6C"/>
    <w:rsid w:val="00A903B1"/>
    <w:rsid w:val="00A90530"/>
    <w:rsid w:val="00A91B48"/>
    <w:rsid w:val="00A91BB4"/>
    <w:rsid w:val="00A92571"/>
    <w:rsid w:val="00A93838"/>
    <w:rsid w:val="00A9461C"/>
    <w:rsid w:val="00A9680E"/>
    <w:rsid w:val="00AA3CFF"/>
    <w:rsid w:val="00AB064A"/>
    <w:rsid w:val="00AB2D48"/>
    <w:rsid w:val="00AB4E91"/>
    <w:rsid w:val="00AB5517"/>
    <w:rsid w:val="00AB557E"/>
    <w:rsid w:val="00AB5660"/>
    <w:rsid w:val="00AB6E79"/>
    <w:rsid w:val="00AB76C5"/>
    <w:rsid w:val="00AC01AC"/>
    <w:rsid w:val="00AC2A77"/>
    <w:rsid w:val="00AC421F"/>
    <w:rsid w:val="00AC48E5"/>
    <w:rsid w:val="00AD0E39"/>
    <w:rsid w:val="00AD2D3C"/>
    <w:rsid w:val="00AE0027"/>
    <w:rsid w:val="00AE2B62"/>
    <w:rsid w:val="00AE6B1A"/>
    <w:rsid w:val="00AF28F8"/>
    <w:rsid w:val="00AF2AEA"/>
    <w:rsid w:val="00AF3201"/>
    <w:rsid w:val="00AF5509"/>
    <w:rsid w:val="00AF5691"/>
    <w:rsid w:val="00B0167D"/>
    <w:rsid w:val="00B02E86"/>
    <w:rsid w:val="00B0438F"/>
    <w:rsid w:val="00B10071"/>
    <w:rsid w:val="00B109F1"/>
    <w:rsid w:val="00B10B4C"/>
    <w:rsid w:val="00B12F56"/>
    <w:rsid w:val="00B138B5"/>
    <w:rsid w:val="00B17A7C"/>
    <w:rsid w:val="00B22C11"/>
    <w:rsid w:val="00B22CA8"/>
    <w:rsid w:val="00B26A03"/>
    <w:rsid w:val="00B273A2"/>
    <w:rsid w:val="00B27B4B"/>
    <w:rsid w:val="00B3020A"/>
    <w:rsid w:val="00B31950"/>
    <w:rsid w:val="00B33F9F"/>
    <w:rsid w:val="00B374C0"/>
    <w:rsid w:val="00B40D08"/>
    <w:rsid w:val="00B42A50"/>
    <w:rsid w:val="00B4434E"/>
    <w:rsid w:val="00B4732C"/>
    <w:rsid w:val="00B47463"/>
    <w:rsid w:val="00B5421F"/>
    <w:rsid w:val="00B571AF"/>
    <w:rsid w:val="00B61AC2"/>
    <w:rsid w:val="00B64E9F"/>
    <w:rsid w:val="00B65671"/>
    <w:rsid w:val="00B7086B"/>
    <w:rsid w:val="00B71362"/>
    <w:rsid w:val="00B72BF6"/>
    <w:rsid w:val="00B730A2"/>
    <w:rsid w:val="00B7362C"/>
    <w:rsid w:val="00B73C73"/>
    <w:rsid w:val="00B74140"/>
    <w:rsid w:val="00B74AD1"/>
    <w:rsid w:val="00B76891"/>
    <w:rsid w:val="00B7750B"/>
    <w:rsid w:val="00B81911"/>
    <w:rsid w:val="00B857FF"/>
    <w:rsid w:val="00B86EBB"/>
    <w:rsid w:val="00B90097"/>
    <w:rsid w:val="00B90C0F"/>
    <w:rsid w:val="00B916B0"/>
    <w:rsid w:val="00B91E7A"/>
    <w:rsid w:val="00B942B6"/>
    <w:rsid w:val="00B94D23"/>
    <w:rsid w:val="00B95513"/>
    <w:rsid w:val="00B96664"/>
    <w:rsid w:val="00B9695C"/>
    <w:rsid w:val="00B97DC5"/>
    <w:rsid w:val="00BA0C7A"/>
    <w:rsid w:val="00BA14C5"/>
    <w:rsid w:val="00BA37D9"/>
    <w:rsid w:val="00BA3E86"/>
    <w:rsid w:val="00BA5FDD"/>
    <w:rsid w:val="00BB08FC"/>
    <w:rsid w:val="00BB1384"/>
    <w:rsid w:val="00BB207F"/>
    <w:rsid w:val="00BB4615"/>
    <w:rsid w:val="00BB52FC"/>
    <w:rsid w:val="00BB53B5"/>
    <w:rsid w:val="00BB6F8F"/>
    <w:rsid w:val="00BC163B"/>
    <w:rsid w:val="00BC2C0F"/>
    <w:rsid w:val="00BD13A9"/>
    <w:rsid w:val="00BD13D4"/>
    <w:rsid w:val="00BD1423"/>
    <w:rsid w:val="00BD20D7"/>
    <w:rsid w:val="00BD3B4B"/>
    <w:rsid w:val="00BD44EF"/>
    <w:rsid w:val="00BD4B5D"/>
    <w:rsid w:val="00BD4F74"/>
    <w:rsid w:val="00BE0C27"/>
    <w:rsid w:val="00BE189A"/>
    <w:rsid w:val="00BE320A"/>
    <w:rsid w:val="00BE440C"/>
    <w:rsid w:val="00BE52C6"/>
    <w:rsid w:val="00BE57FC"/>
    <w:rsid w:val="00BE6B36"/>
    <w:rsid w:val="00BE6D6E"/>
    <w:rsid w:val="00C01E60"/>
    <w:rsid w:val="00C10F23"/>
    <w:rsid w:val="00C15CC0"/>
    <w:rsid w:val="00C1616C"/>
    <w:rsid w:val="00C166EF"/>
    <w:rsid w:val="00C25A60"/>
    <w:rsid w:val="00C27573"/>
    <w:rsid w:val="00C36A36"/>
    <w:rsid w:val="00C40E77"/>
    <w:rsid w:val="00C44949"/>
    <w:rsid w:val="00C45245"/>
    <w:rsid w:val="00C45C0E"/>
    <w:rsid w:val="00C4738E"/>
    <w:rsid w:val="00C47BBE"/>
    <w:rsid w:val="00C515D2"/>
    <w:rsid w:val="00C531C3"/>
    <w:rsid w:val="00C53A8C"/>
    <w:rsid w:val="00C54E9D"/>
    <w:rsid w:val="00C56FBA"/>
    <w:rsid w:val="00C60D7B"/>
    <w:rsid w:val="00C7044F"/>
    <w:rsid w:val="00C7054C"/>
    <w:rsid w:val="00C71C4B"/>
    <w:rsid w:val="00C72040"/>
    <w:rsid w:val="00C7286E"/>
    <w:rsid w:val="00C72916"/>
    <w:rsid w:val="00C77C5A"/>
    <w:rsid w:val="00C80469"/>
    <w:rsid w:val="00C81A98"/>
    <w:rsid w:val="00C81E0C"/>
    <w:rsid w:val="00C82EA5"/>
    <w:rsid w:val="00C83BFC"/>
    <w:rsid w:val="00C8464C"/>
    <w:rsid w:val="00C85C05"/>
    <w:rsid w:val="00C93913"/>
    <w:rsid w:val="00C95A46"/>
    <w:rsid w:val="00C97447"/>
    <w:rsid w:val="00C97500"/>
    <w:rsid w:val="00CA0A3E"/>
    <w:rsid w:val="00CA44FF"/>
    <w:rsid w:val="00CA4C1F"/>
    <w:rsid w:val="00CA6114"/>
    <w:rsid w:val="00CA6873"/>
    <w:rsid w:val="00CA7C57"/>
    <w:rsid w:val="00CA7DD5"/>
    <w:rsid w:val="00CB2E69"/>
    <w:rsid w:val="00CC0AAF"/>
    <w:rsid w:val="00CC32E4"/>
    <w:rsid w:val="00CC33A3"/>
    <w:rsid w:val="00CD0C33"/>
    <w:rsid w:val="00CD1966"/>
    <w:rsid w:val="00CD24E4"/>
    <w:rsid w:val="00CD307A"/>
    <w:rsid w:val="00CD3F4D"/>
    <w:rsid w:val="00CD56D3"/>
    <w:rsid w:val="00CE1B56"/>
    <w:rsid w:val="00CE44A8"/>
    <w:rsid w:val="00CE45F9"/>
    <w:rsid w:val="00CE5CAD"/>
    <w:rsid w:val="00CE7D4B"/>
    <w:rsid w:val="00CF4DBC"/>
    <w:rsid w:val="00CF7BBB"/>
    <w:rsid w:val="00D00977"/>
    <w:rsid w:val="00D034B5"/>
    <w:rsid w:val="00D04BB2"/>
    <w:rsid w:val="00D05264"/>
    <w:rsid w:val="00D067A8"/>
    <w:rsid w:val="00D06911"/>
    <w:rsid w:val="00D07B06"/>
    <w:rsid w:val="00D10891"/>
    <w:rsid w:val="00D1474E"/>
    <w:rsid w:val="00D15BC5"/>
    <w:rsid w:val="00D20242"/>
    <w:rsid w:val="00D217CD"/>
    <w:rsid w:val="00D221BD"/>
    <w:rsid w:val="00D224B3"/>
    <w:rsid w:val="00D2333C"/>
    <w:rsid w:val="00D27714"/>
    <w:rsid w:val="00D40BF7"/>
    <w:rsid w:val="00D41CAD"/>
    <w:rsid w:val="00D4384A"/>
    <w:rsid w:val="00D43B54"/>
    <w:rsid w:val="00D4406B"/>
    <w:rsid w:val="00D44E37"/>
    <w:rsid w:val="00D47FBD"/>
    <w:rsid w:val="00D516BE"/>
    <w:rsid w:val="00D54F65"/>
    <w:rsid w:val="00D5536E"/>
    <w:rsid w:val="00D6056D"/>
    <w:rsid w:val="00D61364"/>
    <w:rsid w:val="00D62DD2"/>
    <w:rsid w:val="00D64DCF"/>
    <w:rsid w:val="00D662C0"/>
    <w:rsid w:val="00D6704C"/>
    <w:rsid w:val="00D671FF"/>
    <w:rsid w:val="00D70756"/>
    <w:rsid w:val="00D71024"/>
    <w:rsid w:val="00D757F4"/>
    <w:rsid w:val="00D82219"/>
    <w:rsid w:val="00D82BC9"/>
    <w:rsid w:val="00D839CD"/>
    <w:rsid w:val="00D91BAF"/>
    <w:rsid w:val="00D92544"/>
    <w:rsid w:val="00D93814"/>
    <w:rsid w:val="00D9642A"/>
    <w:rsid w:val="00D97B07"/>
    <w:rsid w:val="00D97F1C"/>
    <w:rsid w:val="00DA221C"/>
    <w:rsid w:val="00DA57B5"/>
    <w:rsid w:val="00DA76E2"/>
    <w:rsid w:val="00DB078E"/>
    <w:rsid w:val="00DB259B"/>
    <w:rsid w:val="00DB3CB1"/>
    <w:rsid w:val="00DB4D4C"/>
    <w:rsid w:val="00DB5086"/>
    <w:rsid w:val="00DB5EDB"/>
    <w:rsid w:val="00DB6251"/>
    <w:rsid w:val="00DB6F83"/>
    <w:rsid w:val="00DB72BE"/>
    <w:rsid w:val="00DB7B05"/>
    <w:rsid w:val="00DC0111"/>
    <w:rsid w:val="00DC0BC7"/>
    <w:rsid w:val="00DC6EF8"/>
    <w:rsid w:val="00DC71C2"/>
    <w:rsid w:val="00DD0B14"/>
    <w:rsid w:val="00DD4E4C"/>
    <w:rsid w:val="00DE5210"/>
    <w:rsid w:val="00DE5244"/>
    <w:rsid w:val="00DE6827"/>
    <w:rsid w:val="00DF0264"/>
    <w:rsid w:val="00DF034D"/>
    <w:rsid w:val="00DF3417"/>
    <w:rsid w:val="00DF4677"/>
    <w:rsid w:val="00DF7EF1"/>
    <w:rsid w:val="00E04BA1"/>
    <w:rsid w:val="00E1424D"/>
    <w:rsid w:val="00E17FEF"/>
    <w:rsid w:val="00E2187F"/>
    <w:rsid w:val="00E25795"/>
    <w:rsid w:val="00E27EC3"/>
    <w:rsid w:val="00E304F7"/>
    <w:rsid w:val="00E317F8"/>
    <w:rsid w:val="00E32884"/>
    <w:rsid w:val="00E32DB1"/>
    <w:rsid w:val="00E42FFF"/>
    <w:rsid w:val="00E430CD"/>
    <w:rsid w:val="00E44787"/>
    <w:rsid w:val="00E46032"/>
    <w:rsid w:val="00E53568"/>
    <w:rsid w:val="00E559D5"/>
    <w:rsid w:val="00E56135"/>
    <w:rsid w:val="00E607DD"/>
    <w:rsid w:val="00E61871"/>
    <w:rsid w:val="00E63A80"/>
    <w:rsid w:val="00E640AF"/>
    <w:rsid w:val="00E65473"/>
    <w:rsid w:val="00E66FB9"/>
    <w:rsid w:val="00E679FD"/>
    <w:rsid w:val="00E741BE"/>
    <w:rsid w:val="00E7480F"/>
    <w:rsid w:val="00E81E23"/>
    <w:rsid w:val="00E82DE0"/>
    <w:rsid w:val="00E83F68"/>
    <w:rsid w:val="00E8583E"/>
    <w:rsid w:val="00E85C65"/>
    <w:rsid w:val="00E86122"/>
    <w:rsid w:val="00E869E0"/>
    <w:rsid w:val="00E86DD7"/>
    <w:rsid w:val="00E925D6"/>
    <w:rsid w:val="00E9437D"/>
    <w:rsid w:val="00EA0EF3"/>
    <w:rsid w:val="00EA7CD6"/>
    <w:rsid w:val="00EB038E"/>
    <w:rsid w:val="00EB577F"/>
    <w:rsid w:val="00EB5D25"/>
    <w:rsid w:val="00EB7BAD"/>
    <w:rsid w:val="00EC02A9"/>
    <w:rsid w:val="00EC2455"/>
    <w:rsid w:val="00EC2A07"/>
    <w:rsid w:val="00EC3434"/>
    <w:rsid w:val="00EC3E84"/>
    <w:rsid w:val="00EC3EAC"/>
    <w:rsid w:val="00EC495E"/>
    <w:rsid w:val="00EC5832"/>
    <w:rsid w:val="00EC6190"/>
    <w:rsid w:val="00ED3937"/>
    <w:rsid w:val="00ED46C3"/>
    <w:rsid w:val="00ED4BD3"/>
    <w:rsid w:val="00ED5D43"/>
    <w:rsid w:val="00ED60E1"/>
    <w:rsid w:val="00ED6435"/>
    <w:rsid w:val="00ED6D48"/>
    <w:rsid w:val="00ED7ADA"/>
    <w:rsid w:val="00ED7E16"/>
    <w:rsid w:val="00EE15D3"/>
    <w:rsid w:val="00EE51FE"/>
    <w:rsid w:val="00EE6481"/>
    <w:rsid w:val="00EE7182"/>
    <w:rsid w:val="00EF03D6"/>
    <w:rsid w:val="00EF0757"/>
    <w:rsid w:val="00EF1B61"/>
    <w:rsid w:val="00EF4FF7"/>
    <w:rsid w:val="00F03428"/>
    <w:rsid w:val="00F03EA2"/>
    <w:rsid w:val="00F047B9"/>
    <w:rsid w:val="00F07532"/>
    <w:rsid w:val="00F077B6"/>
    <w:rsid w:val="00F07994"/>
    <w:rsid w:val="00F11474"/>
    <w:rsid w:val="00F13996"/>
    <w:rsid w:val="00F16427"/>
    <w:rsid w:val="00F16738"/>
    <w:rsid w:val="00F21508"/>
    <w:rsid w:val="00F21BB8"/>
    <w:rsid w:val="00F24547"/>
    <w:rsid w:val="00F24FAC"/>
    <w:rsid w:val="00F33B39"/>
    <w:rsid w:val="00F33B8E"/>
    <w:rsid w:val="00F37584"/>
    <w:rsid w:val="00F406D9"/>
    <w:rsid w:val="00F43263"/>
    <w:rsid w:val="00F44104"/>
    <w:rsid w:val="00F443A7"/>
    <w:rsid w:val="00F474FE"/>
    <w:rsid w:val="00F47EC2"/>
    <w:rsid w:val="00F51651"/>
    <w:rsid w:val="00F535DD"/>
    <w:rsid w:val="00F53B53"/>
    <w:rsid w:val="00F55B4A"/>
    <w:rsid w:val="00F61D41"/>
    <w:rsid w:val="00F62282"/>
    <w:rsid w:val="00F62666"/>
    <w:rsid w:val="00F62829"/>
    <w:rsid w:val="00F65D36"/>
    <w:rsid w:val="00F67EDE"/>
    <w:rsid w:val="00F71D41"/>
    <w:rsid w:val="00F72CB9"/>
    <w:rsid w:val="00F73BEA"/>
    <w:rsid w:val="00F7581B"/>
    <w:rsid w:val="00F77B81"/>
    <w:rsid w:val="00F77C3D"/>
    <w:rsid w:val="00F85D25"/>
    <w:rsid w:val="00F85D3D"/>
    <w:rsid w:val="00F8744A"/>
    <w:rsid w:val="00F87BB8"/>
    <w:rsid w:val="00F92851"/>
    <w:rsid w:val="00F96EC0"/>
    <w:rsid w:val="00F976AE"/>
    <w:rsid w:val="00FA027F"/>
    <w:rsid w:val="00FB13C4"/>
    <w:rsid w:val="00FB13CE"/>
    <w:rsid w:val="00FB2485"/>
    <w:rsid w:val="00FB3E38"/>
    <w:rsid w:val="00FB43C6"/>
    <w:rsid w:val="00FB4AB9"/>
    <w:rsid w:val="00FB4E92"/>
    <w:rsid w:val="00FC0FB2"/>
    <w:rsid w:val="00FC2471"/>
    <w:rsid w:val="00FC341E"/>
    <w:rsid w:val="00FC4B2C"/>
    <w:rsid w:val="00FD40FC"/>
    <w:rsid w:val="00FD540A"/>
    <w:rsid w:val="00FD7274"/>
    <w:rsid w:val="00FE00E7"/>
    <w:rsid w:val="00FE1C2D"/>
    <w:rsid w:val="00FE1C58"/>
    <w:rsid w:val="00FE3930"/>
    <w:rsid w:val="00FE4462"/>
    <w:rsid w:val="00FE6A95"/>
    <w:rsid w:val="00FF4C80"/>
    <w:rsid w:val="00FF6E9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D1914D"/>
  <w15:chartTrackingRefBased/>
  <w15:docId w15:val="{C9C1EBCA-2C85-4075-92C9-6F33BE8C6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sid w:val="008870A8"/>
    <w:rPr>
      <w:sz w:val="24"/>
      <w:szCs w:val="24"/>
      <w:lang w:val="en-US" w:eastAsia="en-US"/>
    </w:rPr>
  </w:style>
  <w:style w:type="paragraph" w:styleId="u1">
    <w:name w:val="heading 1"/>
    <w:basedOn w:val="Binhthng"/>
    <w:next w:val="Binhthng"/>
    <w:link w:val="u1Char"/>
    <w:qFormat/>
    <w:rsid w:val="006A1C34"/>
    <w:pPr>
      <w:keepNext/>
      <w:spacing w:before="240" w:after="60"/>
      <w:outlineLvl w:val="0"/>
    </w:pPr>
    <w:rPr>
      <w:rFonts w:ascii="Cambria" w:hAnsi="Cambria"/>
      <w:b/>
      <w:bCs/>
      <w:kern w:val="32"/>
      <w:sz w:val="32"/>
      <w:szCs w:val="32"/>
    </w:rPr>
  </w:style>
  <w:style w:type="paragraph" w:styleId="u3">
    <w:name w:val="heading 3"/>
    <w:basedOn w:val="Binhthng"/>
    <w:next w:val="Binhthng"/>
    <w:qFormat/>
    <w:rsid w:val="002A23B5"/>
    <w:pPr>
      <w:keepNext/>
      <w:suppressAutoHyphens/>
      <w:spacing w:before="240" w:after="60"/>
      <w:outlineLvl w:val="2"/>
    </w:pPr>
    <w:rPr>
      <w:rFonts w:ascii="Arial" w:hAnsi="Arial" w:cs="Arial"/>
      <w:b/>
      <w:bCs/>
      <w:sz w:val="26"/>
      <w:szCs w:val="26"/>
      <w:lang w:eastAsia="ar-SA"/>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Chntrang">
    <w:name w:val="footer"/>
    <w:basedOn w:val="Binhthng"/>
    <w:link w:val="ChntrangChar"/>
    <w:uiPriority w:val="99"/>
    <w:rsid w:val="00D00977"/>
    <w:pPr>
      <w:tabs>
        <w:tab w:val="center" w:pos="4320"/>
        <w:tab w:val="right" w:pos="8640"/>
      </w:tabs>
    </w:pPr>
  </w:style>
  <w:style w:type="character" w:styleId="Strang">
    <w:name w:val="page number"/>
    <w:basedOn w:val="Phngmcinhcuaoanvn"/>
    <w:rsid w:val="00D00977"/>
  </w:style>
  <w:style w:type="paragraph" w:styleId="Bongchuthich">
    <w:name w:val="Balloon Text"/>
    <w:basedOn w:val="Binhthng"/>
    <w:semiHidden/>
    <w:rsid w:val="00CF4DBC"/>
    <w:rPr>
      <w:rFonts w:ascii="Tahoma" w:hAnsi="Tahoma" w:cs="Tahoma"/>
      <w:sz w:val="16"/>
      <w:szCs w:val="16"/>
    </w:rPr>
  </w:style>
  <w:style w:type="paragraph" w:styleId="utrang">
    <w:name w:val="header"/>
    <w:basedOn w:val="Binhthng"/>
    <w:rsid w:val="0028585D"/>
    <w:pPr>
      <w:tabs>
        <w:tab w:val="center" w:pos="4320"/>
        <w:tab w:val="right" w:pos="8640"/>
      </w:tabs>
    </w:pPr>
  </w:style>
  <w:style w:type="character" w:styleId="Siuktni">
    <w:name w:val="Hyperlink"/>
    <w:rsid w:val="00263BED"/>
    <w:rPr>
      <w:color w:val="0000FF"/>
      <w:u w:val="single"/>
    </w:rPr>
  </w:style>
  <w:style w:type="paragraph" w:styleId="oancuaDanhsach">
    <w:name w:val="List Paragraph"/>
    <w:aliases w:val="VNA - List Paragraph,lp1,List Paragraph1,lp11,List Paragraph 1,My checklist,bullet 1,Bullet L1,Colorful List - Accent 11,List Paragraph11,bullet,Bullet List,FooterText,Paragraphe de liste,List Paragraph2"/>
    <w:basedOn w:val="Binhthng"/>
    <w:link w:val="oancuaDanhsachChar"/>
    <w:qFormat/>
    <w:rsid w:val="000C03C2"/>
    <w:pPr>
      <w:ind w:left="720"/>
      <w:contextualSpacing/>
    </w:pPr>
  </w:style>
  <w:style w:type="table" w:styleId="LiBang">
    <w:name w:val="Table Grid"/>
    <w:basedOn w:val="BangThngthng"/>
    <w:rsid w:val="00726EA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hnvnban2">
    <w:name w:val="Body Text 2"/>
    <w:basedOn w:val="Binhthng"/>
    <w:rsid w:val="00C27573"/>
    <w:pPr>
      <w:jc w:val="both"/>
    </w:pPr>
    <w:rPr>
      <w:rFonts w:ascii="VNI-Times" w:hAnsi="VNI-Times"/>
      <w:sz w:val="26"/>
    </w:rPr>
  </w:style>
  <w:style w:type="paragraph" w:customStyle="1" w:styleId="Char">
    <w:name w:val="Char"/>
    <w:basedOn w:val="Binhthng"/>
    <w:autoRedefine/>
    <w:rsid w:val="000A477B"/>
    <w:pPr>
      <w:spacing w:before="100" w:beforeAutospacing="1" w:after="100" w:afterAutospacing="1"/>
      <w:ind w:left="851"/>
    </w:pPr>
    <w:rPr>
      <w:rFonts w:ascii="Tahoma" w:hAnsi="Tahoma"/>
      <w:sz w:val="18"/>
      <w:szCs w:val="26"/>
    </w:rPr>
  </w:style>
  <w:style w:type="paragraph" w:styleId="KhngDncch">
    <w:name w:val="No Spacing"/>
    <w:link w:val="KhngDncchChar"/>
    <w:uiPriority w:val="1"/>
    <w:qFormat/>
    <w:rsid w:val="00591CC9"/>
    <w:rPr>
      <w:rFonts w:ascii="Calibri" w:hAnsi="Calibri"/>
      <w:sz w:val="22"/>
      <w:szCs w:val="22"/>
      <w:lang w:val="en-US" w:eastAsia="en-US"/>
    </w:rPr>
  </w:style>
  <w:style w:type="character" w:customStyle="1" w:styleId="KhngDncchChar">
    <w:name w:val="Không Dãn cách Char"/>
    <w:link w:val="KhngDncch"/>
    <w:uiPriority w:val="1"/>
    <w:rsid w:val="00591CC9"/>
    <w:rPr>
      <w:rFonts w:ascii="Calibri" w:hAnsi="Calibri"/>
      <w:sz w:val="22"/>
      <w:szCs w:val="22"/>
      <w:lang w:val="en-US" w:eastAsia="en-US" w:bidi="ar-SA"/>
    </w:rPr>
  </w:style>
  <w:style w:type="character" w:styleId="Nhnmanh">
    <w:name w:val="Emphasis"/>
    <w:qFormat/>
    <w:rsid w:val="008257DF"/>
    <w:rPr>
      <w:i/>
      <w:iCs/>
    </w:rPr>
  </w:style>
  <w:style w:type="character" w:customStyle="1" w:styleId="oancuaDanhsachChar">
    <w:name w:val="Đoạn của Danh sách Char"/>
    <w:aliases w:val="VNA - List Paragraph Char,lp1 Char,List Paragraph1 Char,lp11 Char,List Paragraph 1 Char,My checklist Char,bullet 1 Char,Bullet L1 Char,Colorful List - Accent 11 Char,List Paragraph11 Char,bullet Char,Bullet List Char"/>
    <w:link w:val="oancuaDanhsach"/>
    <w:uiPriority w:val="34"/>
    <w:locked/>
    <w:rsid w:val="000D6C8F"/>
    <w:rPr>
      <w:sz w:val="24"/>
      <w:szCs w:val="24"/>
      <w:lang w:val="en-US" w:eastAsia="en-US"/>
    </w:rPr>
  </w:style>
  <w:style w:type="character" w:customStyle="1" w:styleId="u1Char">
    <w:name w:val="Đầu đề 1 Char"/>
    <w:link w:val="u1"/>
    <w:rsid w:val="006A1C34"/>
    <w:rPr>
      <w:rFonts w:ascii="Cambria" w:eastAsia="Times New Roman" w:hAnsi="Cambria" w:cs="Times New Roman"/>
      <w:b/>
      <w:bCs/>
      <w:kern w:val="32"/>
      <w:sz w:val="32"/>
      <w:szCs w:val="32"/>
    </w:rPr>
  </w:style>
  <w:style w:type="character" w:customStyle="1" w:styleId="ChntrangChar">
    <w:name w:val="Chân trang Char"/>
    <w:link w:val="Chntrang"/>
    <w:uiPriority w:val="99"/>
    <w:rsid w:val="00DA57B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21533">
      <w:bodyDiv w:val="1"/>
      <w:marLeft w:val="0"/>
      <w:marRight w:val="0"/>
      <w:marTop w:val="0"/>
      <w:marBottom w:val="0"/>
      <w:divBdr>
        <w:top w:val="none" w:sz="0" w:space="0" w:color="auto"/>
        <w:left w:val="none" w:sz="0" w:space="0" w:color="auto"/>
        <w:bottom w:val="none" w:sz="0" w:space="0" w:color="auto"/>
        <w:right w:val="none" w:sz="0" w:space="0" w:color="auto"/>
      </w:divBdr>
    </w:div>
    <w:div w:id="299118195">
      <w:bodyDiv w:val="1"/>
      <w:marLeft w:val="0"/>
      <w:marRight w:val="0"/>
      <w:marTop w:val="0"/>
      <w:marBottom w:val="0"/>
      <w:divBdr>
        <w:top w:val="none" w:sz="0" w:space="0" w:color="auto"/>
        <w:left w:val="none" w:sz="0" w:space="0" w:color="auto"/>
        <w:bottom w:val="none" w:sz="0" w:space="0" w:color="auto"/>
        <w:right w:val="none" w:sz="0" w:space="0" w:color="auto"/>
      </w:divBdr>
    </w:div>
    <w:div w:id="330721025">
      <w:bodyDiv w:val="1"/>
      <w:marLeft w:val="0"/>
      <w:marRight w:val="0"/>
      <w:marTop w:val="0"/>
      <w:marBottom w:val="0"/>
      <w:divBdr>
        <w:top w:val="none" w:sz="0" w:space="0" w:color="auto"/>
        <w:left w:val="none" w:sz="0" w:space="0" w:color="auto"/>
        <w:bottom w:val="none" w:sz="0" w:space="0" w:color="auto"/>
        <w:right w:val="none" w:sz="0" w:space="0" w:color="auto"/>
      </w:divBdr>
    </w:div>
    <w:div w:id="388848889">
      <w:bodyDiv w:val="1"/>
      <w:marLeft w:val="0"/>
      <w:marRight w:val="0"/>
      <w:marTop w:val="0"/>
      <w:marBottom w:val="0"/>
      <w:divBdr>
        <w:top w:val="none" w:sz="0" w:space="0" w:color="auto"/>
        <w:left w:val="none" w:sz="0" w:space="0" w:color="auto"/>
        <w:bottom w:val="none" w:sz="0" w:space="0" w:color="auto"/>
        <w:right w:val="none" w:sz="0" w:space="0" w:color="auto"/>
      </w:divBdr>
    </w:div>
    <w:div w:id="492139038">
      <w:bodyDiv w:val="1"/>
      <w:marLeft w:val="0"/>
      <w:marRight w:val="0"/>
      <w:marTop w:val="0"/>
      <w:marBottom w:val="0"/>
      <w:divBdr>
        <w:top w:val="none" w:sz="0" w:space="0" w:color="auto"/>
        <w:left w:val="none" w:sz="0" w:space="0" w:color="auto"/>
        <w:bottom w:val="none" w:sz="0" w:space="0" w:color="auto"/>
        <w:right w:val="none" w:sz="0" w:space="0" w:color="auto"/>
      </w:divBdr>
    </w:div>
    <w:div w:id="538397601">
      <w:bodyDiv w:val="1"/>
      <w:marLeft w:val="0"/>
      <w:marRight w:val="0"/>
      <w:marTop w:val="0"/>
      <w:marBottom w:val="0"/>
      <w:divBdr>
        <w:top w:val="none" w:sz="0" w:space="0" w:color="auto"/>
        <w:left w:val="none" w:sz="0" w:space="0" w:color="auto"/>
        <w:bottom w:val="none" w:sz="0" w:space="0" w:color="auto"/>
        <w:right w:val="none" w:sz="0" w:space="0" w:color="auto"/>
      </w:divBdr>
    </w:div>
    <w:div w:id="702511776">
      <w:bodyDiv w:val="1"/>
      <w:marLeft w:val="0"/>
      <w:marRight w:val="0"/>
      <w:marTop w:val="0"/>
      <w:marBottom w:val="0"/>
      <w:divBdr>
        <w:top w:val="none" w:sz="0" w:space="0" w:color="auto"/>
        <w:left w:val="none" w:sz="0" w:space="0" w:color="auto"/>
        <w:bottom w:val="none" w:sz="0" w:space="0" w:color="auto"/>
        <w:right w:val="none" w:sz="0" w:space="0" w:color="auto"/>
      </w:divBdr>
    </w:div>
    <w:div w:id="719327950">
      <w:bodyDiv w:val="1"/>
      <w:marLeft w:val="0"/>
      <w:marRight w:val="0"/>
      <w:marTop w:val="0"/>
      <w:marBottom w:val="0"/>
      <w:divBdr>
        <w:top w:val="none" w:sz="0" w:space="0" w:color="auto"/>
        <w:left w:val="none" w:sz="0" w:space="0" w:color="auto"/>
        <w:bottom w:val="none" w:sz="0" w:space="0" w:color="auto"/>
        <w:right w:val="none" w:sz="0" w:space="0" w:color="auto"/>
      </w:divBdr>
    </w:div>
    <w:div w:id="812452229">
      <w:bodyDiv w:val="1"/>
      <w:marLeft w:val="0"/>
      <w:marRight w:val="0"/>
      <w:marTop w:val="0"/>
      <w:marBottom w:val="0"/>
      <w:divBdr>
        <w:top w:val="none" w:sz="0" w:space="0" w:color="auto"/>
        <w:left w:val="none" w:sz="0" w:space="0" w:color="auto"/>
        <w:bottom w:val="none" w:sz="0" w:space="0" w:color="auto"/>
        <w:right w:val="none" w:sz="0" w:space="0" w:color="auto"/>
      </w:divBdr>
    </w:div>
    <w:div w:id="1188982664">
      <w:bodyDiv w:val="1"/>
      <w:marLeft w:val="0"/>
      <w:marRight w:val="0"/>
      <w:marTop w:val="0"/>
      <w:marBottom w:val="0"/>
      <w:divBdr>
        <w:top w:val="none" w:sz="0" w:space="0" w:color="auto"/>
        <w:left w:val="none" w:sz="0" w:space="0" w:color="auto"/>
        <w:bottom w:val="none" w:sz="0" w:space="0" w:color="auto"/>
        <w:right w:val="none" w:sz="0" w:space="0" w:color="auto"/>
      </w:divBdr>
    </w:div>
    <w:div w:id="1498153117">
      <w:bodyDiv w:val="1"/>
      <w:marLeft w:val="0"/>
      <w:marRight w:val="0"/>
      <w:marTop w:val="0"/>
      <w:marBottom w:val="0"/>
      <w:divBdr>
        <w:top w:val="none" w:sz="0" w:space="0" w:color="auto"/>
        <w:left w:val="none" w:sz="0" w:space="0" w:color="auto"/>
        <w:bottom w:val="none" w:sz="0" w:space="0" w:color="auto"/>
        <w:right w:val="none" w:sz="0" w:space="0" w:color="auto"/>
      </w:divBdr>
    </w:div>
    <w:div w:id="1561475055">
      <w:bodyDiv w:val="1"/>
      <w:marLeft w:val="0"/>
      <w:marRight w:val="0"/>
      <w:marTop w:val="0"/>
      <w:marBottom w:val="0"/>
      <w:divBdr>
        <w:top w:val="none" w:sz="0" w:space="0" w:color="auto"/>
        <w:left w:val="none" w:sz="0" w:space="0" w:color="auto"/>
        <w:bottom w:val="none" w:sz="0" w:space="0" w:color="auto"/>
        <w:right w:val="none" w:sz="0" w:space="0" w:color="auto"/>
      </w:divBdr>
    </w:div>
    <w:div w:id="1826625321">
      <w:bodyDiv w:val="1"/>
      <w:marLeft w:val="0"/>
      <w:marRight w:val="0"/>
      <w:marTop w:val="0"/>
      <w:marBottom w:val="0"/>
      <w:divBdr>
        <w:top w:val="none" w:sz="0" w:space="0" w:color="auto"/>
        <w:left w:val="none" w:sz="0" w:space="0" w:color="auto"/>
        <w:bottom w:val="none" w:sz="0" w:space="0" w:color="auto"/>
        <w:right w:val="none" w:sz="0" w:space="0" w:color="auto"/>
      </w:divBdr>
    </w:div>
    <w:div w:id="1867014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Thanh%20NH\Form%20mau\Mau%20HD\Mau%20HD%20(ca%20nhan).dot" TargetMode="Externa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C5FFF3-C2A2-4724-A8C6-ED2C08380F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Mau HD (ca nhan).dot</Template>
  <TotalTime>12</TotalTime>
  <Pages>4</Pages>
  <Words>1152</Words>
  <Characters>6570</Characters>
  <Application>Microsoft Office Word</Application>
  <DocSecurity>0</DocSecurity>
  <Lines>54</Lines>
  <Paragraphs>15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CTY HOANG QUAN CHO LON</Company>
  <LinksUpToDate>false</LinksUpToDate>
  <CharactersWithSpaces>7707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Century</dc:creator>
  <cp:keywords/>
  <cp:lastModifiedBy>Trường pnt</cp:lastModifiedBy>
  <cp:revision>3</cp:revision>
  <cp:lastPrinted>2025-11-12T03:54:00Z</cp:lastPrinted>
  <dcterms:created xsi:type="dcterms:W3CDTF">2026-04-10T07:46:00Z</dcterms:created>
  <dcterms:modified xsi:type="dcterms:W3CDTF">2026-05-04T08:57:00Z</dcterms:modified>
</cp:coreProperties>
</file>