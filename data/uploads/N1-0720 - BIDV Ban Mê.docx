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3878"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54A93CDE"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136711" w:rsidRPr="00136711">
        <w:rPr>
          <w:color w:val="000000"/>
          <w:sz w:val="22"/>
          <w:szCs w:val="22"/>
        </w:rPr>
        <w:t>010/202</w:t>
      </w:r>
      <w:r w:rsidR="00213256">
        <w:rPr>
          <w:color w:val="000000"/>
          <w:sz w:val="22"/>
          <w:szCs w:val="22"/>
        </w:rPr>
        <w:t>6</w:t>
      </w:r>
      <w:r w:rsidR="00136711" w:rsidRPr="00136711">
        <w:rPr>
          <w:color w:val="000000"/>
          <w:sz w:val="22"/>
          <w:szCs w:val="22"/>
        </w:rPr>
        <w:t>/N</w:t>
      </w:r>
      <w:r w:rsidR="006658EB">
        <w:rPr>
          <w:color w:val="000000"/>
          <w:sz w:val="22"/>
          <w:szCs w:val="22"/>
        </w:rPr>
        <w:t>01</w:t>
      </w:r>
      <w:r w:rsidR="00136711" w:rsidRPr="00136711">
        <w:rPr>
          <w:color w:val="000000"/>
          <w:sz w:val="22"/>
          <w:szCs w:val="22"/>
        </w:rPr>
        <w:t>-</w:t>
      </w:r>
      <w:r w:rsidR="006658EB">
        <w:rPr>
          <w:color w:val="000000"/>
          <w:sz w:val="22"/>
          <w:szCs w:val="22"/>
        </w:rPr>
        <w:t>0720</w:t>
      </w:r>
      <w:r w:rsidR="00136711" w:rsidRPr="00136711">
        <w:rPr>
          <w:color w:val="000000"/>
          <w:sz w:val="22"/>
          <w:szCs w:val="22"/>
        </w:rPr>
        <w:t>/DN</w:t>
      </w:r>
      <w:r w:rsidR="00042DDA" w:rsidRPr="00902815">
        <w:rPr>
          <w:color w:val="000000"/>
          <w:sz w:val="22"/>
          <w:szCs w:val="22"/>
          <w:lang w:val="vi-VN"/>
        </w:rPr>
        <w:t>/</w:t>
      </w:r>
      <w:r w:rsidR="00AD2D3C" w:rsidRPr="00902815">
        <w:rPr>
          <w:color w:val="000000"/>
          <w:sz w:val="22"/>
          <w:szCs w:val="22"/>
        </w:rPr>
        <w:t>HĐTĐG</w:t>
      </w:r>
      <w:r w:rsidR="00D91BAF" w:rsidRPr="00902815">
        <w:rPr>
          <w:sz w:val="22"/>
          <w:szCs w:val="22"/>
        </w:rPr>
        <w:tab/>
      </w:r>
      <w:r w:rsidRPr="00902815">
        <w:rPr>
          <w:sz w:val="22"/>
          <w:szCs w:val="22"/>
        </w:rPr>
        <w:t>Độc lập - Tự do - Hạnh phúc</w:t>
      </w:r>
    </w:p>
    <w:p w14:paraId="7B90F25A"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02AE6182" w14:textId="77777777" w:rsidR="00FB4E92" w:rsidRPr="00902815" w:rsidRDefault="00FB4E92" w:rsidP="008856D4">
      <w:pPr>
        <w:jc w:val="center"/>
        <w:rPr>
          <w:b/>
          <w:sz w:val="32"/>
          <w:szCs w:val="32"/>
        </w:rPr>
      </w:pPr>
    </w:p>
    <w:p w14:paraId="76DF609C"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728A3D34" w14:textId="77777777" w:rsidR="000C45D8" w:rsidRPr="00902815" w:rsidRDefault="000C45D8" w:rsidP="008856D4">
      <w:pPr>
        <w:jc w:val="center"/>
        <w:rPr>
          <w:b/>
          <w:sz w:val="22"/>
          <w:szCs w:val="22"/>
        </w:rPr>
      </w:pPr>
    </w:p>
    <w:p w14:paraId="3C5AE076"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0561F05A"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194E6C3D"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709B14D5"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087B23D2" w14:textId="77777777" w:rsidR="00214772" w:rsidRPr="00902815" w:rsidRDefault="00214772" w:rsidP="001D209F">
      <w:pPr>
        <w:spacing w:line="360" w:lineRule="auto"/>
        <w:ind w:left="709"/>
        <w:jc w:val="both"/>
        <w:rPr>
          <w:i/>
        </w:rPr>
      </w:pPr>
      <w:r w:rsidRPr="00902815">
        <w:t>Hôm nay,  ngày</w:t>
      </w:r>
      <w:r w:rsidR="00882FCB" w:rsidRPr="00902815">
        <w:t xml:space="preserve"> </w:t>
      </w:r>
      <w:r w:rsidR="00214C3D" w:rsidRPr="00902815">
        <w:rPr>
          <w:lang w:val="vi-VN"/>
        </w:rPr>
        <w:t xml:space="preserve"> </w:t>
      </w:r>
      <w:r w:rsidR="006658EB">
        <w:t>15</w:t>
      </w:r>
      <w:r w:rsidR="00214C3D" w:rsidRPr="00902815">
        <w:rPr>
          <w:lang w:val="vi-VN"/>
        </w:rPr>
        <w:t xml:space="preserve"> </w:t>
      </w:r>
      <w:r w:rsidR="003E6495" w:rsidRPr="00902815">
        <w:rPr>
          <w:lang w:val="vi-VN"/>
        </w:rPr>
        <w:t xml:space="preserve"> </w:t>
      </w:r>
      <w:r w:rsidRPr="00902815">
        <w:t>tháng</w:t>
      </w:r>
      <w:r w:rsidR="008368DD" w:rsidRPr="00902815">
        <w:t xml:space="preserve"> </w:t>
      </w:r>
      <w:r w:rsidR="006658EB">
        <w:t>0</w:t>
      </w:r>
      <w:r w:rsidR="00F23323">
        <w:t>1</w:t>
      </w:r>
      <w:r w:rsidR="00B9695C" w:rsidRPr="00902815">
        <w:rPr>
          <w:lang w:val="vi-VN"/>
        </w:rPr>
        <w:t xml:space="preserve"> </w:t>
      </w:r>
      <w:r w:rsidRPr="00902815">
        <w:t xml:space="preserve"> </w:t>
      </w:r>
      <w:r w:rsidR="00130F0E" w:rsidRPr="00902815">
        <w:t>năm</w:t>
      </w:r>
      <w:r w:rsidR="00882FCB" w:rsidRPr="00902815">
        <w:t xml:space="preserve"> </w:t>
      </w:r>
      <w:r w:rsidR="00B138B5" w:rsidRPr="00902815">
        <w:t>202</w:t>
      </w:r>
      <w:r w:rsidR="006658EB">
        <w:t>6</w:t>
      </w:r>
      <w:r w:rsidRPr="00902815">
        <w:t>, chúng tôi gồm có:</w:t>
      </w:r>
    </w:p>
    <w:p w14:paraId="7719ED40"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38AFB8C5" w14:textId="77777777" w:rsidR="00B138B5" w:rsidRPr="00902815" w:rsidRDefault="006C0AA5" w:rsidP="001D209F">
      <w:pPr>
        <w:tabs>
          <w:tab w:val="left" w:pos="1710"/>
        </w:tabs>
        <w:spacing w:line="360" w:lineRule="auto"/>
        <w:ind w:left="810" w:hanging="90"/>
        <w:jc w:val="both"/>
        <w:rPr>
          <w:b/>
          <w:highlight w:val="yellow"/>
          <w:lang w:val="vi-VN"/>
        </w:rPr>
      </w:pPr>
      <w:r w:rsidRPr="006C0AA5">
        <w:rPr>
          <w:b/>
          <w:lang w:val="nl-NL"/>
        </w:rPr>
        <w:t xml:space="preserve">NGÂN HÀNG THƯƠNG MẠI CỔ PHẦN ĐẦU TƯ VÀ PHÁT TRIỂN VIỆT NAM - CHI NHÁNH </w:t>
      </w:r>
      <w:r w:rsidR="006658EB">
        <w:rPr>
          <w:b/>
          <w:lang w:val="nl-NL"/>
        </w:rPr>
        <w:t>BAN MÊ</w:t>
      </w:r>
    </w:p>
    <w:p w14:paraId="4850359B" w14:textId="77777777" w:rsidR="004E282B" w:rsidRPr="00667058" w:rsidRDefault="000D6C8F" w:rsidP="001D209F">
      <w:pPr>
        <w:numPr>
          <w:ilvl w:val="2"/>
          <w:numId w:val="17"/>
        </w:numPr>
        <w:spacing w:line="360" w:lineRule="auto"/>
        <w:ind w:left="710" w:hanging="141"/>
        <w:jc w:val="both"/>
        <w:rPr>
          <w:color w:val="000000"/>
        </w:rPr>
      </w:pPr>
      <w:r w:rsidRPr="00667058">
        <w:rPr>
          <w:bCs/>
          <w:color w:val="000000"/>
          <w:lang w:val="nl-NL"/>
        </w:rPr>
        <w:t>Địa chỉ</w:t>
      </w:r>
      <w:r w:rsidR="00840F7E" w:rsidRPr="00667058">
        <w:rPr>
          <w:color w:val="000000"/>
          <w:lang w:val="vi-VN"/>
        </w:rPr>
        <w:t xml:space="preserve">: </w:t>
      </w:r>
      <w:r w:rsidR="006658EB">
        <w:rPr>
          <w:color w:val="000000"/>
        </w:rPr>
        <w:t>41</w:t>
      </w:r>
      <w:r w:rsidR="006C0AA5" w:rsidRPr="006C0AA5">
        <w:rPr>
          <w:color w:val="000000"/>
          <w:lang w:val="vi-VN"/>
        </w:rPr>
        <w:t xml:space="preserve"> </w:t>
      </w:r>
      <w:r w:rsidR="006658EB">
        <w:rPr>
          <w:color w:val="000000"/>
        </w:rPr>
        <w:t>Nguyễn Tất Thành</w:t>
      </w:r>
      <w:r w:rsidR="006C0AA5" w:rsidRPr="006C0AA5">
        <w:rPr>
          <w:color w:val="000000"/>
          <w:lang w:val="vi-VN"/>
        </w:rPr>
        <w:t xml:space="preserve">, Phường </w:t>
      </w:r>
      <w:r w:rsidR="006658EB">
        <w:rPr>
          <w:color w:val="000000"/>
        </w:rPr>
        <w:t>Tân An</w:t>
      </w:r>
      <w:r w:rsidR="006C0AA5" w:rsidRPr="006C0AA5">
        <w:rPr>
          <w:color w:val="000000"/>
          <w:lang w:val="vi-VN"/>
        </w:rPr>
        <w:t xml:space="preserve">, </w:t>
      </w:r>
      <w:r w:rsidR="006658EB">
        <w:rPr>
          <w:color w:val="000000"/>
        </w:rPr>
        <w:t>t</w:t>
      </w:r>
      <w:r w:rsidR="006C0AA5" w:rsidRPr="006C0AA5">
        <w:rPr>
          <w:color w:val="000000"/>
          <w:lang w:val="vi-VN"/>
        </w:rPr>
        <w:t>ỉnh Đắk Lắk</w:t>
      </w:r>
    </w:p>
    <w:p w14:paraId="4825658F" w14:textId="77777777" w:rsidR="000D6C8F" w:rsidRPr="00667058" w:rsidRDefault="00ED6435" w:rsidP="001D209F">
      <w:pPr>
        <w:numPr>
          <w:ilvl w:val="2"/>
          <w:numId w:val="17"/>
        </w:numPr>
        <w:spacing w:line="360" w:lineRule="auto"/>
        <w:ind w:left="929"/>
        <w:jc w:val="both"/>
        <w:rPr>
          <w:color w:val="000000"/>
        </w:rPr>
      </w:pPr>
      <w:r w:rsidRPr="00667058">
        <w:rPr>
          <w:color w:val="000000"/>
        </w:rPr>
        <w:t xml:space="preserve">MST: </w:t>
      </w:r>
      <w:r w:rsidR="006C0AA5" w:rsidRPr="006C0AA5">
        <w:rPr>
          <w:color w:val="000000"/>
        </w:rPr>
        <w:t>0100150619-</w:t>
      </w:r>
      <w:r w:rsidR="006658EB">
        <w:rPr>
          <w:color w:val="000000"/>
        </w:rPr>
        <w:t>184</w:t>
      </w:r>
    </w:p>
    <w:p w14:paraId="5DB5E827" w14:textId="77777777" w:rsidR="00136711" w:rsidRPr="00667058" w:rsidRDefault="003C6D1A" w:rsidP="00136711">
      <w:pPr>
        <w:spacing w:line="360" w:lineRule="auto"/>
        <w:ind w:left="569"/>
        <w:jc w:val="both"/>
        <w:rPr>
          <w:color w:val="000000"/>
        </w:rPr>
      </w:pPr>
      <w:r w:rsidRPr="005571A0">
        <w:rPr>
          <w:color w:val="000000"/>
        </w:rPr>
        <w:t>-</w:t>
      </w:r>
      <w:r w:rsidRPr="005571A0">
        <w:rPr>
          <w:color w:val="000000"/>
        </w:rPr>
        <w:tab/>
        <w:t xml:space="preserve">Đại diện : </w:t>
      </w:r>
      <w:r w:rsidR="00C26FC5">
        <w:rPr>
          <w:color w:val="000000"/>
        </w:rPr>
        <w:t xml:space="preserve">Ông </w:t>
      </w:r>
      <w:r w:rsidR="006658EB">
        <w:rPr>
          <w:b/>
          <w:bCs/>
          <w:color w:val="000000"/>
        </w:rPr>
        <w:t>Nguyễn Tiến Anh</w:t>
      </w:r>
      <w:r w:rsidRPr="00C26FC5">
        <w:rPr>
          <w:b/>
          <w:bCs/>
          <w:color w:val="000000"/>
        </w:rPr>
        <w:t xml:space="preserve">       </w:t>
      </w:r>
      <w:r w:rsidRPr="005571A0">
        <w:rPr>
          <w:color w:val="000000"/>
        </w:rPr>
        <w:t xml:space="preserve">  </w:t>
      </w:r>
      <w:r w:rsidR="00C26FC5">
        <w:rPr>
          <w:color w:val="000000"/>
        </w:rPr>
        <w:t xml:space="preserve">            </w:t>
      </w:r>
      <w:r w:rsidRPr="005571A0">
        <w:rPr>
          <w:color w:val="000000"/>
        </w:rPr>
        <w:t xml:space="preserve">  - Chức vụ: </w:t>
      </w:r>
      <w:r w:rsidR="00C26FC5">
        <w:rPr>
          <w:color w:val="000000"/>
        </w:rPr>
        <w:t>Phó Giám đốc</w:t>
      </w:r>
    </w:p>
    <w:p w14:paraId="26980BC4" w14:textId="77777777" w:rsidR="000C03C2" w:rsidRPr="00667058" w:rsidRDefault="00117BE7" w:rsidP="001D209F">
      <w:pPr>
        <w:numPr>
          <w:ilvl w:val="0"/>
          <w:numId w:val="11"/>
        </w:numPr>
        <w:spacing w:line="360" w:lineRule="auto"/>
        <w:ind w:left="1134" w:hanging="425"/>
        <w:jc w:val="both"/>
        <w:rPr>
          <w:b/>
          <w:lang w:val="nl-NL"/>
        </w:rPr>
      </w:pPr>
      <w:r w:rsidRPr="00667058">
        <w:rPr>
          <w:b/>
          <w:lang w:val="nl-NL"/>
        </w:rPr>
        <w:t>BÊN B</w:t>
      </w:r>
      <w:r w:rsidR="000C03C2" w:rsidRPr="00667058">
        <w:rPr>
          <w:b/>
          <w:lang w:val="nl-NL"/>
        </w:rPr>
        <w:t xml:space="preserve"> (Bên </w:t>
      </w:r>
      <w:r w:rsidR="001C68F7" w:rsidRPr="00667058">
        <w:rPr>
          <w:b/>
          <w:lang w:val="nl-NL"/>
        </w:rPr>
        <w:t>thực hiện thẩm định giá</w:t>
      </w:r>
      <w:r w:rsidR="000C03C2" w:rsidRPr="00667058">
        <w:rPr>
          <w:b/>
          <w:lang w:val="nl-NL"/>
        </w:rPr>
        <w:t>):</w:t>
      </w:r>
    </w:p>
    <w:p w14:paraId="320831C0" w14:textId="77777777" w:rsidR="00626A8A" w:rsidRPr="00667058" w:rsidRDefault="00626A8A" w:rsidP="001D209F">
      <w:pPr>
        <w:spacing w:line="360" w:lineRule="auto"/>
        <w:ind w:firstLine="720"/>
        <w:jc w:val="both"/>
        <w:rPr>
          <w:b/>
          <w:lang w:val="nl-NL"/>
        </w:rPr>
      </w:pPr>
      <w:r w:rsidRPr="00667058">
        <w:rPr>
          <w:b/>
          <w:lang w:val="nl-NL"/>
        </w:rPr>
        <w:t xml:space="preserve">CÔNG TY CỔ PHẦN THẨM ĐỊNH GIÁ THẾ KỶ - CHI NHÁNH TẠI </w:t>
      </w:r>
      <w:r w:rsidR="0078055C" w:rsidRPr="00667058">
        <w:rPr>
          <w:b/>
          <w:lang w:val="nl-NL"/>
        </w:rPr>
        <w:t>THÀNH PHỐ HỒ CHÍ MINH</w:t>
      </w:r>
      <w:r w:rsidRPr="00667058">
        <w:rPr>
          <w:b/>
          <w:lang w:val="nl-NL"/>
        </w:rPr>
        <w:t xml:space="preserve"> </w:t>
      </w:r>
    </w:p>
    <w:p w14:paraId="7F695A87" w14:textId="77777777" w:rsidR="00EF0757" w:rsidRPr="00667058" w:rsidRDefault="00902815" w:rsidP="00EF0757">
      <w:pPr>
        <w:spacing w:line="360" w:lineRule="auto"/>
        <w:ind w:left="720"/>
        <w:jc w:val="both"/>
        <w:rPr>
          <w:lang w:val="nl-NL"/>
        </w:rPr>
      </w:pPr>
      <w:r w:rsidRPr="00667058">
        <w:rPr>
          <w:lang w:val="nl-NL"/>
        </w:rPr>
        <w:t>- Địa chỉ</w:t>
      </w:r>
      <w:r w:rsidR="00EF0757" w:rsidRPr="00667058">
        <w:rPr>
          <w:lang w:val="nl-NL"/>
        </w:rPr>
        <w:t xml:space="preserve">: Tầng </w:t>
      </w:r>
      <w:r w:rsidR="0078055C" w:rsidRPr="00667058">
        <w:rPr>
          <w:lang w:val="nl-NL"/>
        </w:rPr>
        <w:t>7, Tòa nhà văn phòng Hoàng Anh Safomec, Số 7/1 Thành Thái, Phường Diên Hồng, TP Hồ Chí Minh, Việt Nam</w:t>
      </w:r>
    </w:p>
    <w:p w14:paraId="07C2EDB3" w14:textId="77777777" w:rsidR="00042DDA" w:rsidRPr="00667058" w:rsidRDefault="00042DDA" w:rsidP="001D209F">
      <w:pPr>
        <w:spacing w:line="360" w:lineRule="auto"/>
        <w:ind w:firstLine="720"/>
        <w:jc w:val="both"/>
        <w:rPr>
          <w:lang w:val="nl-NL"/>
        </w:rPr>
      </w:pPr>
      <w:r w:rsidRPr="00667058">
        <w:rPr>
          <w:lang w:val="nl-NL"/>
        </w:rPr>
        <w:t>- Điện thoại</w:t>
      </w:r>
      <w:r w:rsidRPr="00667058">
        <w:rPr>
          <w:lang w:val="nl-NL"/>
        </w:rPr>
        <w:tab/>
        <w:t>: (02</w:t>
      </w:r>
      <w:r w:rsidR="0078055C" w:rsidRPr="00667058">
        <w:rPr>
          <w:lang w:val="nl-NL"/>
        </w:rPr>
        <w:t>8</w:t>
      </w:r>
      <w:r w:rsidRPr="00667058">
        <w:rPr>
          <w:lang w:val="nl-NL"/>
        </w:rPr>
        <w:t xml:space="preserve">) </w:t>
      </w:r>
      <w:r w:rsidR="0078055C" w:rsidRPr="00667058">
        <w:rPr>
          <w:lang w:val="nl-NL"/>
        </w:rPr>
        <w:t>3920 6972</w:t>
      </w:r>
      <w:r w:rsidRPr="00667058">
        <w:rPr>
          <w:lang w:val="nl-NL"/>
        </w:rPr>
        <w:tab/>
      </w:r>
      <w:r w:rsidRPr="00667058">
        <w:rPr>
          <w:lang w:val="nl-NL"/>
        </w:rPr>
        <w:tab/>
      </w:r>
    </w:p>
    <w:p w14:paraId="5C259ADB" w14:textId="77777777" w:rsidR="00042DDA" w:rsidRPr="00667058" w:rsidRDefault="00042DDA" w:rsidP="001D209F">
      <w:pPr>
        <w:spacing w:line="360" w:lineRule="auto"/>
        <w:ind w:firstLine="720"/>
        <w:jc w:val="both"/>
        <w:rPr>
          <w:lang w:val="nl-NL"/>
        </w:rPr>
      </w:pPr>
      <w:r w:rsidRPr="00667058">
        <w:rPr>
          <w:lang w:val="nl-NL"/>
        </w:rPr>
        <w:t>- Mã số thuế</w:t>
      </w:r>
      <w:r w:rsidRPr="00667058">
        <w:rPr>
          <w:lang w:val="nl-NL"/>
        </w:rPr>
        <w:tab/>
        <w:t>: 0102658944-00</w:t>
      </w:r>
      <w:r w:rsidR="0078055C" w:rsidRPr="00667058">
        <w:rPr>
          <w:lang w:val="nl-NL"/>
        </w:rPr>
        <w:t>2</w:t>
      </w:r>
    </w:p>
    <w:p w14:paraId="29B2B18E" w14:textId="77777777" w:rsidR="00042DDA" w:rsidRPr="00667058" w:rsidRDefault="00042DDA" w:rsidP="001D209F">
      <w:pPr>
        <w:spacing w:line="360" w:lineRule="auto"/>
        <w:ind w:firstLine="720"/>
        <w:jc w:val="both"/>
        <w:rPr>
          <w:lang w:val="nl-NL"/>
        </w:rPr>
      </w:pPr>
      <w:r w:rsidRPr="00667058">
        <w:rPr>
          <w:lang w:val="nl-NL"/>
        </w:rPr>
        <w:t>- Đại diện</w:t>
      </w:r>
      <w:r w:rsidRPr="00667058">
        <w:rPr>
          <w:lang w:val="nl-NL"/>
        </w:rPr>
        <w:tab/>
        <w:t xml:space="preserve">: </w:t>
      </w:r>
      <w:r w:rsidR="0078055C" w:rsidRPr="00667058">
        <w:rPr>
          <w:lang w:val="nl-NL"/>
        </w:rPr>
        <w:t xml:space="preserve">Bà </w:t>
      </w:r>
      <w:r w:rsidR="0078055C" w:rsidRPr="00667058">
        <w:rPr>
          <w:b/>
          <w:lang w:val="nl-NL"/>
        </w:rPr>
        <w:t>ĐẶNG THỊ NHƯ ANH</w:t>
      </w:r>
      <w:r w:rsidR="0078055C" w:rsidRPr="00667058">
        <w:rPr>
          <w:lang w:val="nl-NL"/>
        </w:rPr>
        <w:t xml:space="preserve">   </w:t>
      </w:r>
      <w:r w:rsidR="00716FE9" w:rsidRPr="00667058">
        <w:rPr>
          <w:lang w:val="nl-NL"/>
        </w:rPr>
        <w:t xml:space="preserve">    </w:t>
      </w:r>
      <w:r w:rsidR="0078055C" w:rsidRPr="00667058">
        <w:rPr>
          <w:lang w:val="nl-NL"/>
        </w:rPr>
        <w:t xml:space="preserve"> </w:t>
      </w:r>
      <w:r w:rsidRPr="00667058">
        <w:rPr>
          <w:lang w:val="nl-NL"/>
        </w:rPr>
        <w:t>- Chức vụ: Giám đốc chi nhánh</w:t>
      </w:r>
    </w:p>
    <w:p w14:paraId="475260F0" w14:textId="77777777" w:rsidR="004E2D28" w:rsidRPr="00667058" w:rsidRDefault="004E2D28" w:rsidP="001D209F">
      <w:pPr>
        <w:spacing w:line="360" w:lineRule="auto"/>
        <w:ind w:firstLine="720"/>
        <w:jc w:val="both"/>
        <w:rPr>
          <w:i/>
          <w:iCs/>
          <w:lang w:val="nl-NL"/>
        </w:rPr>
      </w:pPr>
      <w:r w:rsidRPr="00667058">
        <w:rPr>
          <w:i/>
          <w:iCs/>
          <w:lang w:val="nl-NL"/>
        </w:rPr>
        <w:t>(Giấy ủy quyền số 0</w:t>
      </w:r>
      <w:r w:rsidR="0078055C" w:rsidRPr="00667058">
        <w:rPr>
          <w:i/>
          <w:iCs/>
          <w:lang w:val="nl-NL"/>
        </w:rPr>
        <w:t>1</w:t>
      </w:r>
      <w:r w:rsidRPr="00667058">
        <w:rPr>
          <w:i/>
          <w:iCs/>
          <w:lang w:val="nl-NL"/>
        </w:rPr>
        <w:t>/202</w:t>
      </w:r>
      <w:r w:rsidR="0078055C" w:rsidRPr="00667058">
        <w:rPr>
          <w:i/>
          <w:iCs/>
          <w:lang w:val="nl-NL"/>
        </w:rPr>
        <w:t>3</w:t>
      </w:r>
      <w:r w:rsidRPr="00667058">
        <w:rPr>
          <w:i/>
          <w:iCs/>
          <w:lang w:val="nl-NL"/>
        </w:rPr>
        <w:t xml:space="preserve">/GUQ-CENVALUE ngày </w:t>
      </w:r>
      <w:r w:rsidR="0078055C" w:rsidRPr="00667058">
        <w:rPr>
          <w:i/>
          <w:iCs/>
          <w:lang w:val="nl-NL"/>
        </w:rPr>
        <w:t>10/06</w:t>
      </w:r>
      <w:r w:rsidRPr="00667058">
        <w:rPr>
          <w:i/>
          <w:iCs/>
          <w:lang w:val="nl-NL"/>
        </w:rPr>
        <w:t>/202</w:t>
      </w:r>
      <w:r w:rsidR="0078055C" w:rsidRPr="00667058">
        <w:rPr>
          <w:i/>
          <w:iCs/>
          <w:lang w:val="nl-NL"/>
        </w:rPr>
        <w:t>3</w:t>
      </w:r>
      <w:r w:rsidRPr="00667058">
        <w:rPr>
          <w:i/>
          <w:iCs/>
          <w:lang w:val="nl-NL"/>
        </w:rPr>
        <w:t xml:space="preserve"> của Công ty Cổ phần Thẩm định giá Thế Kỷ và Công ty Cổ phần Thẩm định giá Thế Kỷ - Chi nhánh tại thành phố </w:t>
      </w:r>
      <w:r w:rsidR="0078055C" w:rsidRPr="00667058">
        <w:rPr>
          <w:i/>
          <w:iCs/>
          <w:lang w:val="nl-NL"/>
        </w:rPr>
        <w:t>Hồ Chí Minh</w:t>
      </w:r>
      <w:r w:rsidRPr="00667058">
        <w:rPr>
          <w:i/>
          <w:iCs/>
          <w:lang w:val="nl-NL"/>
        </w:rPr>
        <w:t>.)</w:t>
      </w:r>
    </w:p>
    <w:p w14:paraId="3E5DB48C" w14:textId="77777777" w:rsidR="00B72BF6" w:rsidRPr="00667058" w:rsidRDefault="00B72BF6" w:rsidP="001D209F">
      <w:pPr>
        <w:spacing w:line="360" w:lineRule="auto"/>
        <w:ind w:firstLine="720"/>
        <w:jc w:val="both"/>
        <w:rPr>
          <w:lang w:val="nl-NL"/>
        </w:rPr>
      </w:pPr>
      <w:r w:rsidRPr="00667058">
        <w:rPr>
          <w:lang w:val="nl-NL"/>
        </w:rPr>
        <w:t xml:space="preserve">Sau khi trao đổi và thỏa thuận, hai bên thống nhất ký Hợp đồng </w:t>
      </w:r>
      <w:r w:rsidR="003019B9" w:rsidRPr="00667058">
        <w:rPr>
          <w:lang w:val="nl-NL"/>
        </w:rPr>
        <w:t xml:space="preserve">dịch vụ </w:t>
      </w:r>
      <w:r w:rsidRPr="00667058">
        <w:rPr>
          <w:lang w:val="nl-NL"/>
        </w:rPr>
        <w:t>thẩm định giá với những nội dung sau:</w:t>
      </w:r>
    </w:p>
    <w:p w14:paraId="2BE44523" w14:textId="77777777" w:rsidR="00ED7E16" w:rsidRPr="00667058" w:rsidRDefault="00A3493A" w:rsidP="001D209F">
      <w:pPr>
        <w:spacing w:line="360" w:lineRule="auto"/>
        <w:jc w:val="both"/>
        <w:rPr>
          <w:b/>
          <w:lang w:val="nl-NL"/>
        </w:rPr>
      </w:pPr>
      <w:r w:rsidRPr="00667058">
        <w:rPr>
          <w:b/>
          <w:u w:val="single"/>
          <w:lang w:val="nl-NL"/>
        </w:rPr>
        <w:t>ĐIỀU 1:</w:t>
      </w:r>
      <w:r w:rsidRPr="00667058">
        <w:rPr>
          <w:b/>
          <w:lang w:val="nl-NL"/>
        </w:rPr>
        <w:tab/>
      </w:r>
      <w:r w:rsidR="00686FC9" w:rsidRPr="00667058">
        <w:rPr>
          <w:b/>
          <w:lang w:val="nl-NL"/>
        </w:rPr>
        <w:t>ĐỐI TƯỢNG</w:t>
      </w:r>
      <w:r w:rsidRPr="00667058">
        <w:rPr>
          <w:b/>
          <w:lang w:val="nl-NL"/>
        </w:rPr>
        <w:t xml:space="preserve"> CỦA HỢP ĐỒNG</w:t>
      </w:r>
    </w:p>
    <w:p w14:paraId="6F3D273B" w14:textId="77777777" w:rsidR="0007121C" w:rsidRPr="00C26FC5" w:rsidRDefault="00626A8A" w:rsidP="006658EB">
      <w:pPr>
        <w:spacing w:line="360" w:lineRule="auto"/>
        <w:jc w:val="both"/>
      </w:pPr>
      <w:r w:rsidRPr="00667058">
        <w:rPr>
          <w:lang w:val="nl-NL"/>
        </w:rPr>
        <w:tab/>
      </w:r>
      <w:r w:rsidR="00A3493A" w:rsidRPr="00667058">
        <w:rPr>
          <w:lang w:val="nl-NL"/>
        </w:rPr>
        <w:t xml:space="preserve">Theo yêu cầu của </w:t>
      </w:r>
      <w:r w:rsidR="00117BE7" w:rsidRPr="00667058">
        <w:rPr>
          <w:lang w:val="nl-NL"/>
        </w:rPr>
        <w:t>Bên A</w:t>
      </w:r>
      <w:r w:rsidR="00A3493A" w:rsidRPr="00667058">
        <w:rPr>
          <w:lang w:val="nl-NL"/>
        </w:rPr>
        <w:t xml:space="preserve">, </w:t>
      </w:r>
      <w:r w:rsidR="00117BE7" w:rsidRPr="00667058">
        <w:rPr>
          <w:lang w:val="nl-NL"/>
        </w:rPr>
        <w:t>Bên B</w:t>
      </w:r>
      <w:r w:rsidR="00A3493A" w:rsidRPr="00667058">
        <w:rPr>
          <w:lang w:val="nl-NL"/>
        </w:rPr>
        <w:t xml:space="preserve"> đồng ý nhận thực hiện dịch vụ thẩm định giá</w:t>
      </w:r>
      <w:r w:rsidR="00453759" w:rsidRPr="00667058">
        <w:rPr>
          <w:lang w:val="nl-NL"/>
        </w:rPr>
        <w:t>:</w:t>
      </w:r>
      <w:r w:rsidR="00B571AF" w:rsidRPr="00667058">
        <w:rPr>
          <w:lang w:val="nl-NL"/>
        </w:rPr>
        <w:t xml:space="preserve"> </w:t>
      </w:r>
      <w:r w:rsidR="004F7DC6" w:rsidRPr="00667058">
        <w:rPr>
          <w:lang w:val="vi-VN"/>
        </w:rPr>
        <w:t>G</w:t>
      </w:r>
      <w:r w:rsidR="004F7DC6" w:rsidRPr="00667058">
        <w:rPr>
          <w:lang w:val="nl-NL"/>
        </w:rPr>
        <w:t xml:space="preserve">iá trị </w:t>
      </w:r>
      <w:r w:rsidR="007E6F7A" w:rsidRPr="00667058">
        <w:rPr>
          <w:lang w:val="nl-NL"/>
        </w:rPr>
        <w:t xml:space="preserve">Quyền </w:t>
      </w:r>
      <w:r w:rsidR="00136711" w:rsidRPr="00667058">
        <w:rPr>
          <w:lang w:val="nl-NL"/>
        </w:rPr>
        <w:t>sử dụng đất tại</w:t>
      </w:r>
      <w:r w:rsidR="006658EB">
        <w:rPr>
          <w:lang w:val="nl-NL"/>
        </w:rPr>
        <w:t xml:space="preserve"> </w:t>
      </w:r>
      <w:r w:rsidR="006658EB" w:rsidRPr="006658EB">
        <w:t>Thửa đất số 548, tờ bản đồ số 148,</w:t>
      </w:r>
      <w:r w:rsidR="006658EB">
        <w:t xml:space="preserve"> </w:t>
      </w:r>
      <w:r w:rsidR="006658EB" w:rsidRPr="006658EB">
        <w:t>địa chỉ phường Khánh Xuân, thành phố Buôn Ma Thuột, tỉnh Đắk Lắk (Nay là phường Thành</w:t>
      </w:r>
      <w:r w:rsidR="006658EB">
        <w:t xml:space="preserve"> </w:t>
      </w:r>
      <w:r w:rsidR="006658EB" w:rsidRPr="006658EB">
        <w:t xml:space="preserve">Nhất, </w:t>
      </w:r>
      <w:r w:rsidR="006658EB">
        <w:t xml:space="preserve">tỉnh </w:t>
      </w:r>
      <w:r w:rsidR="006658EB" w:rsidRPr="006658EB">
        <w:t>Đắk Lắk).</w:t>
      </w:r>
    </w:p>
    <w:p w14:paraId="1816E245" w14:textId="77777777" w:rsidR="001B6B32" w:rsidRPr="00667058" w:rsidRDefault="00973D3C" w:rsidP="001D209F">
      <w:pPr>
        <w:pStyle w:val="NoSpacing"/>
        <w:tabs>
          <w:tab w:val="left" w:pos="720"/>
        </w:tabs>
        <w:spacing w:line="360" w:lineRule="auto"/>
        <w:jc w:val="both"/>
        <w:rPr>
          <w:rFonts w:ascii="Times New Roman" w:hAnsi="Times New Roman"/>
          <w:sz w:val="24"/>
          <w:szCs w:val="24"/>
          <w:lang w:val="nl-NL"/>
        </w:rPr>
      </w:pPr>
      <w:r w:rsidRPr="00667058">
        <w:rPr>
          <w:rFonts w:ascii="Times New Roman" w:hAnsi="Times New Roman"/>
          <w:sz w:val="24"/>
          <w:szCs w:val="24"/>
          <w:lang w:val="nl-NL"/>
        </w:rPr>
        <w:tab/>
      </w:r>
      <w:r w:rsidR="00686FC9" w:rsidRPr="00667058">
        <w:rPr>
          <w:rFonts w:ascii="Times New Roman" w:hAnsi="Times New Roman"/>
          <w:sz w:val="24"/>
          <w:szCs w:val="24"/>
          <w:lang w:val="nl-NL"/>
        </w:rPr>
        <w:t xml:space="preserve">Nội dung công việc: </w:t>
      </w:r>
      <w:r w:rsidR="000B20F3" w:rsidRPr="00667058">
        <w:rPr>
          <w:rFonts w:ascii="Times New Roman" w:hAnsi="Times New Roman"/>
          <w:sz w:val="24"/>
          <w:szCs w:val="24"/>
          <w:lang w:val="nl-NL"/>
        </w:rPr>
        <w:t xml:space="preserve">Sau khi nghiên cứu các tài liệu do Bên A cung cấp, Bên B tiến hành </w:t>
      </w:r>
      <w:r w:rsidR="00686FC9" w:rsidRPr="00667058">
        <w:rPr>
          <w:rFonts w:ascii="Times New Roman" w:hAnsi="Times New Roman"/>
          <w:sz w:val="24"/>
          <w:szCs w:val="24"/>
          <w:lang w:val="nl-NL"/>
        </w:rPr>
        <w:t>kiểm tra khảo sát</w:t>
      </w:r>
      <w:r w:rsidR="00B90C0F" w:rsidRPr="00667058">
        <w:rPr>
          <w:rFonts w:ascii="Times New Roman" w:hAnsi="Times New Roman"/>
          <w:sz w:val="24"/>
          <w:szCs w:val="24"/>
          <w:lang w:val="nl-NL"/>
        </w:rPr>
        <w:t xml:space="preserve"> thực địa,</w:t>
      </w:r>
      <w:r w:rsidR="00686FC9" w:rsidRPr="00667058">
        <w:rPr>
          <w:rFonts w:ascii="Times New Roman" w:hAnsi="Times New Roman"/>
          <w:sz w:val="24"/>
          <w:szCs w:val="24"/>
          <w:lang w:val="nl-NL"/>
        </w:rPr>
        <w:t xml:space="preserve"> thẩm định</w:t>
      </w:r>
      <w:r w:rsidR="00F96EC0"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giá cho </w:t>
      </w:r>
      <w:r w:rsidR="008A28D4" w:rsidRPr="00667058">
        <w:rPr>
          <w:rFonts w:ascii="Times New Roman" w:hAnsi="Times New Roman"/>
          <w:sz w:val="24"/>
          <w:szCs w:val="24"/>
          <w:lang w:val="nl-NL"/>
        </w:rPr>
        <w:t>tài sản</w:t>
      </w:r>
      <w:r w:rsidR="002C7069"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nêu trên và cung cấp </w:t>
      </w:r>
      <w:r w:rsidR="00686FC9" w:rsidRPr="00667058">
        <w:rPr>
          <w:rFonts w:ascii="Times New Roman" w:hAnsi="Times New Roman"/>
          <w:i/>
          <w:sz w:val="24"/>
          <w:szCs w:val="24"/>
          <w:lang w:val="nl-NL"/>
        </w:rPr>
        <w:t xml:space="preserve">“Chứng thư thẩm định </w:t>
      </w:r>
      <w:r w:rsidR="00BE440C" w:rsidRPr="00667058">
        <w:rPr>
          <w:rFonts w:ascii="Times New Roman" w:hAnsi="Times New Roman"/>
          <w:i/>
          <w:sz w:val="24"/>
          <w:szCs w:val="24"/>
          <w:lang w:val="nl-NL"/>
        </w:rPr>
        <w:t>giá</w:t>
      </w:r>
      <w:r w:rsidR="00686FC9" w:rsidRPr="00667058">
        <w:rPr>
          <w:rFonts w:ascii="Times New Roman" w:hAnsi="Times New Roman"/>
          <w:i/>
          <w:sz w:val="24"/>
          <w:szCs w:val="24"/>
          <w:lang w:val="nl-NL"/>
        </w:rPr>
        <w:t>”</w:t>
      </w:r>
      <w:r w:rsidR="00686FC9" w:rsidRPr="00667058">
        <w:rPr>
          <w:rFonts w:ascii="Times New Roman" w:hAnsi="Times New Roman"/>
          <w:sz w:val="24"/>
          <w:szCs w:val="24"/>
          <w:lang w:val="nl-NL"/>
        </w:rPr>
        <w:t xml:space="preserve"> cho </w:t>
      </w:r>
      <w:r w:rsidR="00117BE7" w:rsidRPr="00667058">
        <w:rPr>
          <w:rFonts w:ascii="Times New Roman" w:hAnsi="Times New Roman"/>
          <w:sz w:val="24"/>
          <w:szCs w:val="24"/>
          <w:lang w:val="nl-NL"/>
        </w:rPr>
        <w:t>Bên A</w:t>
      </w:r>
      <w:r w:rsidR="00686FC9" w:rsidRPr="00667058">
        <w:rPr>
          <w:rFonts w:ascii="Times New Roman" w:hAnsi="Times New Roman"/>
          <w:sz w:val="24"/>
          <w:szCs w:val="24"/>
          <w:lang w:val="nl-NL"/>
        </w:rPr>
        <w:t>.</w:t>
      </w:r>
    </w:p>
    <w:p w14:paraId="40F330D5" w14:textId="77777777" w:rsidR="00042DDA" w:rsidRPr="00667058" w:rsidRDefault="008D0EDB" w:rsidP="001D209F">
      <w:pPr>
        <w:pStyle w:val="ListParagraph"/>
        <w:tabs>
          <w:tab w:val="left" w:pos="567"/>
        </w:tabs>
        <w:spacing w:line="360" w:lineRule="auto"/>
        <w:ind w:left="0"/>
        <w:contextualSpacing w:val="0"/>
        <w:jc w:val="both"/>
        <w:rPr>
          <w:bCs/>
          <w:color w:val="000000"/>
          <w:lang w:val="vi-VN"/>
        </w:rPr>
      </w:pPr>
      <w:r w:rsidRPr="00667058">
        <w:rPr>
          <w:b/>
          <w:u w:val="single"/>
          <w:lang w:val="nl-NL"/>
        </w:rPr>
        <w:t>ĐIỀU 2:</w:t>
      </w:r>
      <w:r w:rsidR="00DB4D4C" w:rsidRPr="00667058">
        <w:rPr>
          <w:lang w:val="nl-NL"/>
        </w:rPr>
        <w:t xml:space="preserve"> </w:t>
      </w:r>
      <w:r w:rsidR="00DB4D4C" w:rsidRPr="00667058">
        <w:rPr>
          <w:lang w:val="nl-NL"/>
        </w:rPr>
        <w:tab/>
      </w:r>
      <w:r w:rsidR="00DB4D4C" w:rsidRPr="00667058">
        <w:rPr>
          <w:b/>
          <w:lang w:val="nl-NL"/>
        </w:rPr>
        <w:t>MỤC ĐÍCH THẨM ĐỊNH GIÁ</w:t>
      </w:r>
      <w:r w:rsidR="00EC02A9" w:rsidRPr="00667058">
        <w:rPr>
          <w:lang w:val="nl-NL"/>
        </w:rPr>
        <w:t xml:space="preserve">: </w:t>
      </w:r>
      <w:r w:rsidR="006110BD" w:rsidRPr="005571A0">
        <w:rPr>
          <w:bCs/>
          <w:color w:val="000000"/>
          <w:lang w:val="nl-NL"/>
        </w:rPr>
        <w:t>Làm cơ sở tham khảo trong việc xử lý tài sản đảm bảo tại Ngân hàng</w:t>
      </w:r>
      <w:r w:rsidR="00136711" w:rsidRPr="00667058">
        <w:rPr>
          <w:bCs/>
          <w:color w:val="000000"/>
          <w:lang w:val="nl-NL"/>
        </w:rPr>
        <w:t>.</w:t>
      </w:r>
    </w:p>
    <w:p w14:paraId="4CA524F5" w14:textId="77777777" w:rsidR="00C27573" w:rsidRPr="00667058" w:rsidRDefault="008D0EDB" w:rsidP="001D209F">
      <w:pPr>
        <w:spacing w:line="360" w:lineRule="auto"/>
        <w:jc w:val="both"/>
        <w:rPr>
          <w:b/>
          <w:lang w:val="nl-NL"/>
        </w:rPr>
      </w:pPr>
      <w:r w:rsidRPr="00667058">
        <w:rPr>
          <w:b/>
          <w:u w:val="single"/>
          <w:lang w:val="nl-NL"/>
        </w:rPr>
        <w:lastRenderedPageBreak/>
        <w:t>ĐIỀU 3:</w:t>
      </w:r>
      <w:r w:rsidRPr="00667058">
        <w:rPr>
          <w:lang w:val="nl-NL"/>
        </w:rPr>
        <w:tab/>
      </w:r>
      <w:r w:rsidRPr="00667058">
        <w:rPr>
          <w:b/>
          <w:lang w:val="nl-NL"/>
        </w:rPr>
        <w:t xml:space="preserve">THỜI </w:t>
      </w:r>
      <w:r w:rsidR="00D662C0" w:rsidRPr="00667058">
        <w:rPr>
          <w:b/>
          <w:lang w:val="nl-NL"/>
        </w:rPr>
        <w:t>GIAN</w:t>
      </w:r>
      <w:r w:rsidRPr="00667058">
        <w:rPr>
          <w:b/>
          <w:lang w:val="nl-NL"/>
        </w:rPr>
        <w:t xml:space="preserve"> THỰC HIỆN</w:t>
      </w:r>
    </w:p>
    <w:p w14:paraId="7687B314" w14:textId="77777777" w:rsidR="00B72BF6" w:rsidRPr="00667058" w:rsidRDefault="00B72BF6" w:rsidP="001D209F">
      <w:pPr>
        <w:spacing w:line="360" w:lineRule="auto"/>
        <w:ind w:firstLine="709"/>
        <w:rPr>
          <w:lang w:val="nl-NL"/>
        </w:rPr>
      </w:pPr>
      <w:r w:rsidRPr="00667058">
        <w:rPr>
          <w:lang w:val="nl-NL"/>
        </w:rPr>
        <w:t xml:space="preserve">Thời hạn thực hiện công việc nêu trên là: 05 (Năm) ngày làm việc kể từ ngày Bên A cung cấp đầy đủ thông tin, hồ sơ, tài liệu liên quan đến </w:t>
      </w:r>
      <w:r w:rsidR="008577D0" w:rsidRPr="00667058">
        <w:rPr>
          <w:lang w:val="nl-NL"/>
        </w:rPr>
        <w:t>tài sản</w:t>
      </w:r>
      <w:r w:rsidRPr="00667058">
        <w:rPr>
          <w:lang w:val="nl-NL"/>
        </w:rPr>
        <w:t xml:space="preserve"> được thẩm định giá cho Bên B và bên B hoàn thành việc khảo sát thực tế.</w:t>
      </w:r>
    </w:p>
    <w:p w14:paraId="4EEDEB91" w14:textId="77777777" w:rsidR="00413D3F" w:rsidRPr="00667058" w:rsidRDefault="00413D3F" w:rsidP="001D209F">
      <w:pPr>
        <w:spacing w:line="360" w:lineRule="auto"/>
        <w:rPr>
          <w:lang w:val="nl-NL"/>
        </w:rPr>
      </w:pPr>
      <w:r w:rsidRPr="00667058">
        <w:rPr>
          <w:b/>
          <w:u w:val="single"/>
          <w:lang w:val="nl-NL"/>
        </w:rPr>
        <w:t>ĐIỀU 4:</w:t>
      </w:r>
      <w:r w:rsidR="00EA7CD6" w:rsidRPr="00667058">
        <w:rPr>
          <w:b/>
          <w:lang w:val="nl-NL"/>
        </w:rPr>
        <w:tab/>
      </w:r>
      <w:r w:rsidR="00BD44EF" w:rsidRPr="00667058">
        <w:rPr>
          <w:b/>
          <w:lang w:val="nl-NL"/>
        </w:rPr>
        <w:t>GIÁ</w:t>
      </w:r>
      <w:r w:rsidRPr="00667058">
        <w:rPr>
          <w:b/>
          <w:lang w:val="nl-NL"/>
        </w:rPr>
        <w:t xml:space="preserve"> DỊCH VỤ, </w:t>
      </w:r>
      <w:r w:rsidR="00BE440C" w:rsidRPr="00667058">
        <w:rPr>
          <w:b/>
          <w:lang w:val="nl-NL"/>
        </w:rPr>
        <w:t xml:space="preserve">HÌNH THỨC VÀ </w:t>
      </w:r>
      <w:r w:rsidRPr="00667058">
        <w:rPr>
          <w:b/>
          <w:lang w:val="nl-NL"/>
        </w:rPr>
        <w:t>PHƯƠNG THỨC THANH TOÁN</w:t>
      </w:r>
    </w:p>
    <w:p w14:paraId="187309B2" w14:textId="77777777" w:rsidR="00D067A8" w:rsidRPr="00667058" w:rsidRDefault="00BE440C" w:rsidP="009D1839">
      <w:pPr>
        <w:spacing w:line="360" w:lineRule="auto"/>
        <w:ind w:firstLine="720"/>
        <w:jc w:val="both"/>
        <w:rPr>
          <w:b/>
          <w:i/>
          <w:lang w:val="nl-NL"/>
        </w:rPr>
      </w:pPr>
      <w:r w:rsidRPr="00667058">
        <w:rPr>
          <w:b/>
          <w:i/>
          <w:lang w:val="nl-NL"/>
        </w:rPr>
        <w:t xml:space="preserve">4.1- </w:t>
      </w:r>
      <w:r w:rsidR="00CD1966" w:rsidRPr="00667058">
        <w:rPr>
          <w:b/>
          <w:i/>
          <w:lang w:val="nl-NL"/>
        </w:rPr>
        <w:t xml:space="preserve">Tổng </w:t>
      </w:r>
      <w:r w:rsidR="004B6977" w:rsidRPr="00667058">
        <w:rPr>
          <w:b/>
          <w:i/>
          <w:lang w:val="nl-NL"/>
        </w:rPr>
        <w:t>giá</w:t>
      </w:r>
      <w:r w:rsidRPr="00667058">
        <w:rPr>
          <w:b/>
          <w:i/>
          <w:lang w:val="nl-NL"/>
        </w:rPr>
        <w:t xml:space="preserve"> dịch v</w:t>
      </w:r>
      <w:r w:rsidR="006A1C34" w:rsidRPr="00667058">
        <w:rPr>
          <w:b/>
          <w:i/>
          <w:lang w:val="nl-NL"/>
        </w:rPr>
        <w:t>ụ (đã bao gồm thuế VAT)</w:t>
      </w:r>
      <w:r w:rsidR="00EB5D25" w:rsidRPr="00667058">
        <w:rPr>
          <w:b/>
          <w:i/>
          <w:lang w:val="nl-NL"/>
        </w:rPr>
        <w:t xml:space="preserve">: </w:t>
      </w:r>
      <w:r w:rsidR="006658EB">
        <w:rPr>
          <w:b/>
          <w:i/>
        </w:rPr>
        <w:t>2</w:t>
      </w:r>
      <w:r w:rsidR="0090718E" w:rsidRPr="00667058">
        <w:rPr>
          <w:b/>
          <w:i/>
          <w:lang w:val="vi-VN"/>
        </w:rPr>
        <w:t>.</w:t>
      </w:r>
      <w:r w:rsidR="006658EB">
        <w:rPr>
          <w:b/>
          <w:i/>
        </w:rPr>
        <w:t>5</w:t>
      </w:r>
      <w:r w:rsidR="0007121C" w:rsidRPr="00667058">
        <w:rPr>
          <w:b/>
          <w:i/>
          <w:lang w:val="vi-VN"/>
        </w:rPr>
        <w:t>0</w:t>
      </w:r>
      <w:r w:rsidR="00EB5D25" w:rsidRPr="00667058">
        <w:rPr>
          <w:b/>
          <w:i/>
          <w:lang w:val="nl-NL"/>
        </w:rPr>
        <w:t>0.000 VNĐ</w:t>
      </w:r>
    </w:p>
    <w:p w14:paraId="1047BA59" w14:textId="77777777" w:rsidR="00EB5D25" w:rsidRPr="00667058" w:rsidRDefault="00EB5D25" w:rsidP="009D1839">
      <w:pPr>
        <w:spacing w:line="360" w:lineRule="auto"/>
        <w:ind w:firstLine="720"/>
        <w:jc w:val="both"/>
        <w:rPr>
          <w:bCs/>
          <w:i/>
        </w:rPr>
      </w:pPr>
      <w:r w:rsidRPr="00667058">
        <w:rPr>
          <w:bCs/>
          <w:i/>
          <w:lang w:val="nl-NL"/>
        </w:rPr>
        <w:t xml:space="preserve">Bằng chữ: </w:t>
      </w:r>
      <w:r w:rsidR="006658EB">
        <w:rPr>
          <w:bCs/>
          <w:i/>
          <w:lang w:val="nl-NL"/>
        </w:rPr>
        <w:t>Hai triệu năm</w:t>
      </w:r>
      <w:r w:rsidR="003931C3" w:rsidRPr="00667058">
        <w:rPr>
          <w:bCs/>
          <w:i/>
        </w:rPr>
        <w:t xml:space="preserve"> trăm nghìn </w:t>
      </w:r>
      <w:r w:rsidR="00136711" w:rsidRPr="00667058">
        <w:rPr>
          <w:bCs/>
          <w:i/>
        </w:rPr>
        <w:t>đồng.</w:t>
      </w:r>
    </w:p>
    <w:p w14:paraId="2AC4A327" w14:textId="77777777" w:rsidR="00BE440C" w:rsidRPr="00667058" w:rsidRDefault="00BE440C" w:rsidP="009D1839">
      <w:pPr>
        <w:spacing w:line="360" w:lineRule="auto"/>
        <w:ind w:firstLine="720"/>
        <w:jc w:val="both"/>
        <w:rPr>
          <w:lang w:val="nl-NL"/>
        </w:rPr>
      </w:pPr>
      <w:r w:rsidRPr="00667058">
        <w:rPr>
          <w:b/>
          <w:i/>
          <w:lang w:val="nl-NL"/>
        </w:rPr>
        <w:t>4.2-</w:t>
      </w:r>
      <w:r w:rsidRPr="00667058">
        <w:rPr>
          <w:lang w:val="nl-NL"/>
        </w:rPr>
        <w:t xml:space="preserve"> </w:t>
      </w:r>
      <w:r w:rsidRPr="00667058">
        <w:rPr>
          <w:b/>
          <w:i/>
          <w:lang w:val="nl-NL"/>
        </w:rPr>
        <w:t>Hình thức thanh toán:</w:t>
      </w:r>
      <w:r w:rsidR="002C7069" w:rsidRPr="00667058">
        <w:rPr>
          <w:lang w:val="nl-NL"/>
        </w:rPr>
        <w:t xml:space="preserve"> Thanh toán bằng tiền mặt hoặc chuyển khoản</w:t>
      </w:r>
      <w:r w:rsidR="00136711" w:rsidRPr="00667058">
        <w:rPr>
          <w:lang w:val="nl-NL"/>
        </w:rPr>
        <w:t>.</w:t>
      </w:r>
    </w:p>
    <w:p w14:paraId="54B3D932" w14:textId="77777777" w:rsidR="009D1839" w:rsidRPr="00667058" w:rsidRDefault="009D1839" w:rsidP="009D1839">
      <w:pPr>
        <w:spacing w:line="360" w:lineRule="auto"/>
        <w:ind w:firstLine="720"/>
        <w:jc w:val="both"/>
      </w:pPr>
      <w:r w:rsidRPr="00667058">
        <w:t>Tên người thụ hưởng:</w:t>
      </w:r>
      <w:r w:rsidRPr="00667058">
        <w:rPr>
          <w:b/>
        </w:rPr>
        <w:t xml:space="preserve"> </w:t>
      </w:r>
      <w:r w:rsidRPr="00667058">
        <w:t>CÔNG TY CỔ PHẦN THẨM ĐỊNH GI</w:t>
      </w:r>
      <w:r w:rsidR="0078055C" w:rsidRPr="00667058">
        <w:t>Á THẾ KỶ - CHI NHÁNH TẠI THÀNH PHỐ HỒ CHÍ MINH</w:t>
      </w:r>
    </w:p>
    <w:p w14:paraId="12A03EB0" w14:textId="77777777" w:rsidR="009D1839" w:rsidRPr="00667058" w:rsidRDefault="009D1839" w:rsidP="009D1839">
      <w:pPr>
        <w:spacing w:line="360" w:lineRule="auto"/>
        <w:ind w:firstLine="720"/>
        <w:jc w:val="both"/>
      </w:pPr>
      <w:r w:rsidRPr="00667058">
        <w:t xml:space="preserve"> Số tài khoản: </w:t>
      </w:r>
      <w:r w:rsidR="0078055C" w:rsidRPr="00667058">
        <w:t>0531002471549</w:t>
      </w:r>
      <w:r w:rsidRPr="00667058">
        <w:t xml:space="preserve"> mở tại ngân hàng: Ngân hàng Thương mại Cổ phần Ngoại thương Việt Nam – Chi nhánh </w:t>
      </w:r>
      <w:r w:rsidR="0078055C" w:rsidRPr="00667058">
        <w:t>Đông Sài Gòn</w:t>
      </w:r>
      <w:r w:rsidRPr="00667058">
        <w:t>.</w:t>
      </w:r>
    </w:p>
    <w:p w14:paraId="2891B284" w14:textId="77777777" w:rsidR="00734DD1" w:rsidRPr="00667058" w:rsidRDefault="00BE440C" w:rsidP="009D1839">
      <w:pPr>
        <w:spacing w:line="360" w:lineRule="auto"/>
        <w:ind w:firstLine="720"/>
        <w:jc w:val="both"/>
        <w:rPr>
          <w:lang w:val="nl-NL"/>
        </w:rPr>
      </w:pPr>
      <w:r w:rsidRPr="00667058">
        <w:rPr>
          <w:b/>
          <w:i/>
          <w:lang w:val="nl-NL"/>
        </w:rPr>
        <w:t>4.3- Phương thức thanh toán:</w:t>
      </w:r>
      <w:r w:rsidRPr="00667058">
        <w:rPr>
          <w:lang w:val="nl-NL"/>
        </w:rPr>
        <w:t xml:space="preserve"> </w:t>
      </w:r>
      <w:r w:rsidR="00EC02A9" w:rsidRPr="00667058">
        <w:rPr>
          <w:lang w:val="nl-NL"/>
        </w:rPr>
        <w:t xml:space="preserve"> </w:t>
      </w:r>
    </w:p>
    <w:p w14:paraId="787A3DDA" w14:textId="77777777" w:rsidR="009D1839" w:rsidRPr="00667058" w:rsidRDefault="005D4BD7" w:rsidP="00EE4D7B">
      <w:pPr>
        <w:tabs>
          <w:tab w:val="left" w:pos="993"/>
        </w:tabs>
        <w:spacing w:line="360" w:lineRule="auto"/>
        <w:jc w:val="both"/>
        <w:rPr>
          <w:lang w:val="fr-FR"/>
        </w:rPr>
      </w:pPr>
      <w:r w:rsidRPr="00667058">
        <w:t xml:space="preserve">          </w:t>
      </w:r>
      <w:r w:rsidR="0007379E" w:rsidRPr="00667058">
        <w:rPr>
          <w:lang w:val="fr-FR"/>
        </w:rPr>
        <w:t>Bên A</w:t>
      </w:r>
      <w:r w:rsidR="009D1839" w:rsidRPr="00667058">
        <w:rPr>
          <w:lang w:val="fr-FR"/>
        </w:rPr>
        <w:t xml:space="preserve"> thanh toán</w:t>
      </w:r>
      <w:r w:rsidR="00BD44EF" w:rsidRPr="00667058">
        <w:rPr>
          <w:lang w:val="fr-FR"/>
        </w:rPr>
        <w:t xml:space="preserve"> </w:t>
      </w:r>
      <w:r w:rsidR="009D1839" w:rsidRPr="00667058">
        <w:rPr>
          <w:lang w:val="fr-FR"/>
        </w:rPr>
        <w:t xml:space="preserve">cho </w:t>
      </w:r>
      <w:r w:rsidR="00BD44EF" w:rsidRPr="00667058">
        <w:rPr>
          <w:lang w:val="fr-FR"/>
        </w:rPr>
        <w:t>Bên B</w:t>
      </w:r>
      <w:r w:rsidR="009D1839" w:rsidRPr="00667058">
        <w:rPr>
          <w:lang w:val="fr-FR"/>
        </w:rPr>
        <w:t xml:space="preserve"> </w:t>
      </w:r>
      <w:r w:rsidR="00136711" w:rsidRPr="00667058">
        <w:rPr>
          <w:lang w:val="fr-FR"/>
        </w:rPr>
        <w:t>100%</w:t>
      </w:r>
      <w:r w:rsidR="009D1839" w:rsidRPr="00667058">
        <w:rPr>
          <w:lang w:val="fr-FR"/>
        </w:rPr>
        <w:t xml:space="preserve"> </w:t>
      </w:r>
      <w:r w:rsidR="009D0D9D" w:rsidRPr="00667058">
        <w:rPr>
          <w:lang w:val="fr-FR"/>
        </w:rPr>
        <w:t>giá</w:t>
      </w:r>
      <w:r w:rsidR="009D1839" w:rsidRPr="00667058">
        <w:rPr>
          <w:lang w:val="fr-FR"/>
        </w:rPr>
        <w:t xml:space="preserve"> </w:t>
      </w:r>
      <w:r w:rsidR="00C85C05" w:rsidRPr="00667058">
        <w:rPr>
          <w:lang w:val="fr-FR"/>
        </w:rPr>
        <w:t xml:space="preserve">trị </w:t>
      </w:r>
      <w:r w:rsidR="009D1839" w:rsidRPr="00667058">
        <w:rPr>
          <w:lang w:val="fr-FR"/>
        </w:rPr>
        <w:t xml:space="preserve">dịch vụ thẩm định giá tương đương </w:t>
      </w:r>
      <w:r w:rsidR="006658EB" w:rsidRPr="006658EB">
        <w:rPr>
          <w:b/>
          <w:iCs/>
        </w:rPr>
        <w:t>2.500.000</w:t>
      </w:r>
      <w:r w:rsidR="003931C3" w:rsidRPr="00667058">
        <w:rPr>
          <w:b/>
          <w:i/>
          <w:lang w:val="nl-NL"/>
        </w:rPr>
        <w:t xml:space="preserve"> </w:t>
      </w:r>
      <w:r w:rsidR="009D1839" w:rsidRPr="00667058">
        <w:rPr>
          <w:b/>
          <w:lang w:val="fr-FR"/>
        </w:rPr>
        <w:t>VNĐ</w:t>
      </w:r>
      <w:r w:rsidR="009D1839" w:rsidRPr="00667058">
        <w:rPr>
          <w:b/>
          <w:i/>
          <w:lang w:val="fr-FR"/>
        </w:rPr>
        <w:t xml:space="preserve"> (Bằng chữ: </w:t>
      </w:r>
      <w:r w:rsidR="006658EB" w:rsidRPr="006658EB">
        <w:rPr>
          <w:b/>
          <w:i/>
          <w:lang w:val="fr-FR"/>
        </w:rPr>
        <w:t>Hai triệu năm trăm nghìn đồng</w:t>
      </w:r>
      <w:r w:rsidR="009D1839" w:rsidRPr="00667058">
        <w:rPr>
          <w:b/>
          <w:i/>
          <w:lang w:val="fr-FR"/>
        </w:rPr>
        <w:t>)</w:t>
      </w:r>
      <w:r w:rsidR="009D1839" w:rsidRPr="00667058">
        <w:rPr>
          <w:lang w:val="fr-FR"/>
        </w:rPr>
        <w:t xml:space="preserve"> </w:t>
      </w:r>
      <w:r w:rsidR="006658EB">
        <w:rPr>
          <w:lang w:val="fr-FR"/>
        </w:rPr>
        <w:t xml:space="preserve">trong vòng 90 ngày </w:t>
      </w:r>
      <w:r w:rsidR="009D1839" w:rsidRPr="00667058">
        <w:rPr>
          <w:lang w:val="fr-FR"/>
        </w:rPr>
        <w:t xml:space="preserve">sau khi </w:t>
      </w:r>
      <w:r w:rsidR="006658EB">
        <w:rPr>
          <w:lang w:val="fr-FR"/>
        </w:rPr>
        <w:t xml:space="preserve">Bên B </w:t>
      </w:r>
      <w:r w:rsidR="009D1839" w:rsidRPr="00667058">
        <w:rPr>
          <w:lang w:val="fr-FR"/>
        </w:rPr>
        <w:t>phát hành chứng thư</w:t>
      </w:r>
      <w:r w:rsidR="008E2474" w:rsidRPr="00667058">
        <w:rPr>
          <w:lang w:val="fr-FR"/>
        </w:rPr>
        <w:t>,</w:t>
      </w:r>
      <w:r w:rsidR="009D1839" w:rsidRPr="00667058">
        <w:rPr>
          <w:lang w:val="fr-FR"/>
        </w:rPr>
        <w:t xml:space="preserve"> xuất hóa đơn GTGT </w:t>
      </w:r>
      <w:r w:rsidR="00C85C05" w:rsidRPr="00667058">
        <w:rPr>
          <w:lang w:val="fr-FR"/>
        </w:rPr>
        <w:t>tổng giá trị hợp đồng</w:t>
      </w:r>
      <w:r w:rsidR="00BD13A9" w:rsidRPr="00667058">
        <w:rPr>
          <w:lang w:val="fr-FR"/>
        </w:rPr>
        <w:t xml:space="preserve"> (hoặc phụ lục hợp đồng)</w:t>
      </w:r>
      <w:r w:rsidR="00C85C05" w:rsidRPr="00667058">
        <w:rPr>
          <w:lang w:val="fr-FR"/>
        </w:rPr>
        <w:t xml:space="preserve"> </w:t>
      </w:r>
      <w:r w:rsidR="009D1839" w:rsidRPr="00667058">
        <w:rPr>
          <w:lang w:val="fr-FR"/>
        </w:rPr>
        <w:t>và các tài liệu liên quan khác (nếu có) cho Bên A.</w:t>
      </w:r>
    </w:p>
    <w:p w14:paraId="04A3D47A" w14:textId="77777777" w:rsidR="00652AA7" w:rsidRPr="00667058" w:rsidRDefault="00652AA7" w:rsidP="00652AA7">
      <w:pPr>
        <w:spacing w:line="360" w:lineRule="auto"/>
        <w:ind w:firstLine="720"/>
        <w:jc w:val="both"/>
        <w:rPr>
          <w:lang w:val="nl-NL"/>
        </w:rPr>
      </w:pPr>
      <w:r w:rsidRPr="00667058">
        <w:rPr>
          <w:b/>
          <w:i/>
          <w:lang w:val="nl-NL"/>
        </w:rPr>
        <w:t>4.4- Thông tin nhận bàn giao hoàn th</w:t>
      </w:r>
      <w:r w:rsidR="000E4EA9" w:rsidRPr="00667058">
        <w:rPr>
          <w:b/>
          <w:i/>
          <w:lang w:val="nl-NL"/>
        </w:rPr>
        <w:t>ành dịch vụ</w:t>
      </w:r>
      <w:r w:rsidRPr="00667058">
        <w:rPr>
          <w:b/>
          <w:i/>
          <w:lang w:val="nl-NL"/>
        </w:rPr>
        <w:t>:</w:t>
      </w:r>
      <w:r w:rsidRPr="00667058">
        <w:rPr>
          <w:lang w:val="nl-NL"/>
        </w:rPr>
        <w:t xml:space="preserve">  </w:t>
      </w:r>
    </w:p>
    <w:p w14:paraId="1C1AFE9A" w14:textId="77777777" w:rsidR="00652AA7" w:rsidRPr="00667058" w:rsidRDefault="00652AA7" w:rsidP="00652AA7">
      <w:pPr>
        <w:spacing w:line="324" w:lineRule="auto"/>
        <w:ind w:firstLine="720"/>
        <w:jc w:val="both"/>
        <w:rPr>
          <w:lang w:val="fr-FR"/>
        </w:rPr>
      </w:pPr>
      <w:r w:rsidRPr="00667058">
        <w:rPr>
          <w:lang w:val="fr-FR"/>
        </w:rPr>
        <w:t>Bàn giao cho Bên A</w:t>
      </w:r>
      <w:r w:rsidR="009918A6" w:rsidRPr="00667058">
        <w:rPr>
          <w:lang w:val="fr-FR"/>
        </w:rPr>
        <w:t xml:space="preserve"> bằng hình thức</w:t>
      </w:r>
      <w:r w:rsidRPr="00667058">
        <w:rPr>
          <w:lang w:val="fr-FR"/>
        </w:rPr>
        <w:t xml:space="preserve"> gửi chuyển phát nhanh hoặc bàn giao trực tiếp cho Bên </w:t>
      </w:r>
      <w:r w:rsidR="00E04BA1" w:rsidRPr="00667058">
        <w:rPr>
          <w:lang w:val="fr-FR"/>
        </w:rPr>
        <w:t>A</w:t>
      </w:r>
      <w:r w:rsidRPr="00667058">
        <w:rPr>
          <w:lang w:val="fr-FR"/>
        </w:rPr>
        <w:t xml:space="preserve"> theo thông tin sau đây:</w:t>
      </w:r>
    </w:p>
    <w:p w14:paraId="52A608DA" w14:textId="77777777" w:rsidR="00652AA7" w:rsidRPr="00667058" w:rsidRDefault="00652AA7" w:rsidP="00652AA7">
      <w:pPr>
        <w:spacing w:line="324" w:lineRule="auto"/>
        <w:ind w:firstLine="720"/>
        <w:jc w:val="both"/>
        <w:rPr>
          <w:lang w:val="fr-FR"/>
        </w:rPr>
      </w:pPr>
      <w:r w:rsidRPr="00667058">
        <w:rPr>
          <w:lang w:val="fr-FR"/>
        </w:rPr>
        <w:t xml:space="preserve">-    Họ tên: </w:t>
      </w:r>
      <w:r w:rsidR="00744AF3" w:rsidRPr="00667058">
        <w:rPr>
          <w:lang w:val="fr-FR"/>
        </w:rPr>
        <w:t xml:space="preserve"> </w:t>
      </w:r>
      <w:r w:rsidR="006658EB" w:rsidRPr="006658EB">
        <w:rPr>
          <w:lang w:val="fr-FR"/>
        </w:rPr>
        <w:t>Nguyễn Tiến Anh</w:t>
      </w:r>
    </w:p>
    <w:p w14:paraId="46AE61CC" w14:textId="77777777" w:rsidR="00652AA7" w:rsidRPr="00667058" w:rsidRDefault="00652AA7" w:rsidP="00652AA7">
      <w:pPr>
        <w:spacing w:line="324" w:lineRule="auto"/>
        <w:ind w:firstLine="720"/>
        <w:jc w:val="both"/>
        <w:rPr>
          <w:lang w:val="fr-FR"/>
        </w:rPr>
      </w:pPr>
      <w:r w:rsidRPr="00667058">
        <w:rPr>
          <w:lang w:val="fr-FR"/>
        </w:rPr>
        <w:t xml:space="preserve">-    Chức vụ: </w:t>
      </w:r>
      <w:r w:rsidR="00C26FC5">
        <w:rPr>
          <w:lang w:val="fr-FR"/>
        </w:rPr>
        <w:t>Phó giám đốc</w:t>
      </w:r>
      <w:r w:rsidR="00744AF3" w:rsidRPr="00667058">
        <w:rPr>
          <w:lang w:val="fr-FR"/>
        </w:rPr>
        <w:t xml:space="preserve"> </w:t>
      </w:r>
    </w:p>
    <w:p w14:paraId="2AEA9758" w14:textId="77777777" w:rsidR="00652AA7" w:rsidRPr="00667058" w:rsidRDefault="00652AA7" w:rsidP="00652AA7">
      <w:pPr>
        <w:spacing w:line="324" w:lineRule="auto"/>
        <w:ind w:firstLine="720"/>
        <w:jc w:val="both"/>
        <w:rPr>
          <w:lang w:val="fr-FR"/>
        </w:rPr>
      </w:pPr>
      <w:r w:rsidRPr="00667058">
        <w:rPr>
          <w:lang w:val="fr-FR"/>
        </w:rPr>
        <w:t xml:space="preserve">-    Địa chỉ: </w:t>
      </w:r>
      <w:r w:rsidR="00744AF3" w:rsidRPr="00667058">
        <w:rPr>
          <w:lang w:val="fr-FR"/>
        </w:rPr>
        <w:t xml:space="preserve"> </w:t>
      </w:r>
      <w:r w:rsidR="006658EB" w:rsidRPr="006658EB">
        <w:rPr>
          <w:color w:val="000000"/>
          <w:lang w:val="vi-VN"/>
        </w:rPr>
        <w:t>41 Nguyễn Tất Thành, Phường Tân An, tỉnh Đắk Lắk</w:t>
      </w:r>
    </w:p>
    <w:p w14:paraId="04BCC258" w14:textId="77777777" w:rsidR="00652AA7" w:rsidRPr="00902815" w:rsidRDefault="00652AA7" w:rsidP="00652AA7">
      <w:pPr>
        <w:spacing w:line="324" w:lineRule="auto"/>
        <w:ind w:firstLine="720"/>
        <w:jc w:val="both"/>
        <w:rPr>
          <w:lang w:val="fr-FR"/>
        </w:rPr>
      </w:pPr>
      <w:r w:rsidRPr="00667058">
        <w:rPr>
          <w:lang w:val="fr-FR"/>
        </w:rPr>
        <w:t xml:space="preserve">-    Điện thoại: </w:t>
      </w:r>
      <w:r w:rsidR="00744AF3" w:rsidRPr="00667058">
        <w:rPr>
          <w:lang w:val="fr-FR"/>
        </w:rPr>
        <w:t xml:space="preserve"> </w:t>
      </w:r>
      <w:r w:rsidR="006658EB" w:rsidRPr="006658EB">
        <w:t>0262 3839309</w:t>
      </w:r>
    </w:p>
    <w:p w14:paraId="5878665C" w14:textId="77777777" w:rsidR="00652AA7" w:rsidRPr="00902815" w:rsidRDefault="00652AA7" w:rsidP="00652AA7">
      <w:pPr>
        <w:spacing w:line="324" w:lineRule="auto"/>
        <w:ind w:firstLine="720"/>
        <w:jc w:val="both"/>
        <w:rPr>
          <w:lang w:val="fr-FR"/>
        </w:rPr>
      </w:pPr>
      <w:r w:rsidRPr="00902815">
        <w:rPr>
          <w:lang w:val="fr-FR"/>
        </w:rPr>
        <w:t>Bên B có trách nhiệm lập Biên bản</w:t>
      </w:r>
      <w:r w:rsidR="00047D26" w:rsidRPr="00902815">
        <w:rPr>
          <w:lang w:val="fr-FR"/>
        </w:rPr>
        <w:t xml:space="preserve"> nghiệm thu</w:t>
      </w:r>
      <w:r w:rsidR="008B507B" w:rsidRPr="00902815">
        <w:rPr>
          <w:lang w:val="fr-FR"/>
        </w:rPr>
        <w:t xml:space="preserve"> hoàn thành dịch vụ</w:t>
      </w:r>
      <w:r w:rsidRPr="00902815">
        <w:rPr>
          <w:lang w:val="fr-FR"/>
        </w:rPr>
        <w:t xml:space="preserve"> và chuyển cho Bên </w:t>
      </w:r>
      <w:r w:rsidR="009C1200" w:rsidRPr="00902815">
        <w:rPr>
          <w:lang w:val="fr-FR"/>
        </w:rPr>
        <w:t>A</w:t>
      </w:r>
      <w:r w:rsidRPr="00902815">
        <w:rPr>
          <w:lang w:val="fr-FR"/>
        </w:rPr>
        <w:t xml:space="preserve"> tại thời điểm các Bên tiến hành bàn giao Kết quả thẩm định giá.</w:t>
      </w:r>
      <w:r w:rsidR="006C3651" w:rsidRPr="00902815">
        <w:rPr>
          <w:lang w:val="fr-FR"/>
        </w:rPr>
        <w:t xml:space="preserve"> </w:t>
      </w:r>
    </w:p>
    <w:p w14:paraId="1DFBC0B3"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5E1C4E5E" w14:textId="77777777" w:rsidR="0055105F" w:rsidRPr="00902815" w:rsidRDefault="00D662C0" w:rsidP="001F168E">
      <w:pPr>
        <w:spacing w:line="360" w:lineRule="auto"/>
        <w:ind w:firstLine="720"/>
        <w:jc w:val="both"/>
        <w:rPr>
          <w:b/>
          <w:i/>
          <w:lang w:val="nl-NL"/>
        </w:rPr>
      </w:pPr>
      <w:r w:rsidRPr="00902815">
        <w:rPr>
          <w:b/>
          <w:i/>
          <w:lang w:val="nl-NL"/>
        </w:rPr>
        <w:t>5.1</w:t>
      </w:r>
      <w:r w:rsidR="0055105F" w:rsidRPr="00902815">
        <w:rPr>
          <w:b/>
          <w:i/>
          <w:lang w:val="nl-NL"/>
        </w:rPr>
        <w:t>- Quyền và nghĩa vụ của Bên A:</w:t>
      </w:r>
    </w:p>
    <w:p w14:paraId="7EF766F4"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743593AD"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Cung cấp cho Bên B đầy đủ những thông tin, hồ sơ, tài liệu cần thiết liên quan đến tài sản cần thẩm định giá.</w:t>
      </w:r>
    </w:p>
    <w:p w14:paraId="466F498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3665DA93"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tạo mọi điều kiện thuận lợi cho Bên B khi tiến hành kiểm tra, khảo sát tài sản thẩm định giá.</w:t>
      </w:r>
    </w:p>
    <w:p w14:paraId="7C7F1B41"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lastRenderedPageBreak/>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3345955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0F7FB0E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30B37161"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6F1164B0"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09509499"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73617158"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7C462CE9"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thanh toán và/hoặc thanh toán không đầy đủ phí thẩm định được quy định tại Điều </w:t>
      </w:r>
      <w:r w:rsidR="00D6056D" w:rsidRPr="00902815">
        <w:rPr>
          <w:lang w:val="nl-NL"/>
        </w:rPr>
        <w:t>4</w:t>
      </w:r>
      <w:r w:rsidRPr="00902815">
        <w:rPr>
          <w:lang w:val="nl-NL"/>
        </w:rPr>
        <w:t xml:space="preserve"> của Hợp đồng này, Bên A phải chịu phạt do vi phạm hợp đồng là 08%/giá trị hợp đồng và tiền lãi suất tương ứng với số ngày chậm trả theo tỷ lệ lãi suất của Ngân hàng nhà nước Việt Nam. </w:t>
      </w:r>
    </w:p>
    <w:p w14:paraId="2B35CEDF"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vòng </w:t>
      </w:r>
      <w:r w:rsidR="00667058">
        <w:rPr>
          <w:lang w:val="nl-NL"/>
        </w:rPr>
        <w:t>30</w:t>
      </w:r>
      <w:r w:rsidRPr="00902815">
        <w:rPr>
          <w:lang w:val="nl-NL"/>
        </w:rPr>
        <w:t xml:space="preserve"> (</w:t>
      </w:r>
      <w:r w:rsidR="00667058">
        <w:rPr>
          <w:lang w:val="nl-NL"/>
        </w:rPr>
        <w:t>ba mươi</w:t>
      </w:r>
      <w:r w:rsidRPr="00902815">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4A4E0DF6"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hoàn tất việc thanh toán đầy đủ phí thẩm định được quy định tại Điều </w:t>
      </w:r>
      <w:r w:rsidR="00D6056D" w:rsidRPr="00902815">
        <w:rPr>
          <w:lang w:val="nl-NL"/>
        </w:rPr>
        <w:t>4</w:t>
      </w:r>
      <w:r w:rsidRPr="00902815">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2F7A851D"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0A516ED9"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71162EFB"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Thông tin mật là: tất cả các thông tin do Bên A trực tiếp hoặc gián tiếp cung cấp cho Bên B dưới dạng văn bản, lời nói, fax, hay dữ liệu điện tử.</w:t>
      </w:r>
    </w:p>
    <w:p w14:paraId="7B153D34"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78D9F4FD"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5C988CEA"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lastRenderedPageBreak/>
        <w:t>Bên B không được sử dụng bất kỳ thông tin nào để xâm phạm quyền, lợi ích hợp pháp của Bên A.</w:t>
      </w:r>
    </w:p>
    <w:p w14:paraId="6362C259"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5EC6CC43"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0B9710D1"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3D6CD9AC"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10C60FFD" w14:textId="77777777" w:rsidTr="00721CE7">
        <w:trPr>
          <w:trHeight w:val="1425"/>
        </w:trPr>
        <w:tc>
          <w:tcPr>
            <w:tcW w:w="4942" w:type="dxa"/>
          </w:tcPr>
          <w:p w14:paraId="13E77AB9"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325BB984" w14:textId="77777777" w:rsidR="00726EA2" w:rsidRPr="00902815" w:rsidRDefault="00726EA2" w:rsidP="008856D4">
            <w:pPr>
              <w:tabs>
                <w:tab w:val="center" w:pos="1800"/>
                <w:tab w:val="center" w:pos="7920"/>
              </w:tabs>
              <w:spacing w:before="60" w:after="60"/>
              <w:rPr>
                <w:b/>
              </w:rPr>
            </w:pPr>
          </w:p>
          <w:p w14:paraId="03E8BA2C" w14:textId="77777777" w:rsidR="00726EA2" w:rsidRPr="00902815" w:rsidRDefault="00726EA2" w:rsidP="008856D4">
            <w:pPr>
              <w:tabs>
                <w:tab w:val="center" w:pos="1800"/>
                <w:tab w:val="center" w:pos="7920"/>
              </w:tabs>
              <w:spacing w:before="60" w:after="60"/>
              <w:jc w:val="center"/>
              <w:rPr>
                <w:i/>
              </w:rPr>
            </w:pPr>
          </w:p>
          <w:p w14:paraId="123AECD3" w14:textId="77777777" w:rsidR="007808BD" w:rsidRPr="00902815" w:rsidRDefault="007808BD" w:rsidP="009F1CE3">
            <w:pPr>
              <w:tabs>
                <w:tab w:val="center" w:pos="1800"/>
                <w:tab w:val="center" w:pos="7920"/>
              </w:tabs>
              <w:spacing w:before="60" w:after="60"/>
              <w:rPr>
                <w:b/>
              </w:rPr>
            </w:pPr>
          </w:p>
          <w:p w14:paraId="799C0F06" w14:textId="77777777" w:rsidR="00C7286E" w:rsidRPr="00902815" w:rsidRDefault="00C7286E" w:rsidP="008856D4">
            <w:pPr>
              <w:tabs>
                <w:tab w:val="center" w:pos="1800"/>
                <w:tab w:val="center" w:pos="7920"/>
              </w:tabs>
              <w:spacing w:before="60" w:after="60"/>
              <w:jc w:val="center"/>
              <w:rPr>
                <w:b/>
              </w:rPr>
            </w:pPr>
          </w:p>
          <w:p w14:paraId="72F9581B" w14:textId="77777777" w:rsidR="00DB3CB1" w:rsidRPr="00902815" w:rsidRDefault="00DB3CB1" w:rsidP="00DB3CB1">
            <w:pPr>
              <w:tabs>
                <w:tab w:val="center" w:pos="1800"/>
                <w:tab w:val="center" w:pos="7920"/>
              </w:tabs>
              <w:spacing w:before="60" w:after="60"/>
              <w:jc w:val="center"/>
              <w:rPr>
                <w:b/>
              </w:rPr>
            </w:pPr>
          </w:p>
        </w:tc>
        <w:tc>
          <w:tcPr>
            <w:tcW w:w="4579" w:type="dxa"/>
          </w:tcPr>
          <w:p w14:paraId="62B5F89F"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7A0FCC7E"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4B24EAB8" w14:textId="77777777" w:rsidR="0078055C" w:rsidRPr="00902815" w:rsidRDefault="0078055C" w:rsidP="008856D4">
            <w:pPr>
              <w:tabs>
                <w:tab w:val="center" w:pos="1800"/>
                <w:tab w:val="center" w:pos="7920"/>
              </w:tabs>
              <w:spacing w:before="60" w:after="60"/>
              <w:jc w:val="center"/>
              <w:rPr>
                <w:b/>
              </w:rPr>
            </w:pPr>
          </w:p>
          <w:p w14:paraId="624D72E1" w14:textId="77777777" w:rsidR="0078055C" w:rsidRPr="00902815" w:rsidRDefault="0078055C" w:rsidP="008856D4">
            <w:pPr>
              <w:tabs>
                <w:tab w:val="center" w:pos="1800"/>
                <w:tab w:val="center" w:pos="7920"/>
              </w:tabs>
              <w:spacing w:before="60" w:after="60"/>
              <w:jc w:val="center"/>
              <w:rPr>
                <w:b/>
              </w:rPr>
            </w:pPr>
          </w:p>
          <w:p w14:paraId="503CFA01" w14:textId="77777777" w:rsidR="0078055C" w:rsidRPr="00902815" w:rsidRDefault="0078055C" w:rsidP="008856D4">
            <w:pPr>
              <w:tabs>
                <w:tab w:val="center" w:pos="1800"/>
                <w:tab w:val="center" w:pos="7920"/>
              </w:tabs>
              <w:spacing w:before="60" w:after="60"/>
              <w:jc w:val="center"/>
              <w:rPr>
                <w:b/>
              </w:rPr>
            </w:pPr>
          </w:p>
          <w:p w14:paraId="4E4FD127" w14:textId="77777777" w:rsidR="0078055C" w:rsidRPr="00902815" w:rsidRDefault="0078055C" w:rsidP="008856D4">
            <w:pPr>
              <w:tabs>
                <w:tab w:val="center" w:pos="1800"/>
                <w:tab w:val="center" w:pos="7920"/>
              </w:tabs>
              <w:spacing w:before="60" w:after="60"/>
              <w:jc w:val="center"/>
              <w:rPr>
                <w:b/>
              </w:rPr>
            </w:pPr>
          </w:p>
          <w:p w14:paraId="6717A85F" w14:textId="77777777" w:rsidR="0078055C" w:rsidRPr="00902815" w:rsidRDefault="0078055C" w:rsidP="008856D4">
            <w:pPr>
              <w:tabs>
                <w:tab w:val="center" w:pos="1800"/>
                <w:tab w:val="center" w:pos="7920"/>
              </w:tabs>
              <w:spacing w:before="60" w:after="60"/>
              <w:jc w:val="center"/>
              <w:rPr>
                <w:b/>
              </w:rPr>
            </w:pPr>
          </w:p>
          <w:p w14:paraId="11A3313C" w14:textId="77777777" w:rsidR="0078055C" w:rsidRPr="00902815" w:rsidRDefault="0078055C" w:rsidP="008856D4">
            <w:pPr>
              <w:tabs>
                <w:tab w:val="center" w:pos="1800"/>
                <w:tab w:val="center" w:pos="7920"/>
              </w:tabs>
              <w:spacing w:before="60" w:after="60"/>
              <w:jc w:val="center"/>
              <w:rPr>
                <w:b/>
              </w:rPr>
            </w:pPr>
          </w:p>
          <w:p w14:paraId="3CA493C7" w14:textId="77777777" w:rsidR="0078055C" w:rsidRPr="00902815" w:rsidRDefault="0078055C" w:rsidP="008856D4">
            <w:pPr>
              <w:tabs>
                <w:tab w:val="center" w:pos="1800"/>
                <w:tab w:val="center" w:pos="7920"/>
              </w:tabs>
              <w:spacing w:before="60" w:after="60"/>
              <w:jc w:val="center"/>
            </w:pPr>
            <w:r w:rsidRPr="00902815">
              <w:rPr>
                <w:b/>
              </w:rPr>
              <w:t>ĐẶNG THỊ NHƯ ANH</w:t>
            </w:r>
          </w:p>
        </w:tc>
      </w:tr>
    </w:tbl>
    <w:p w14:paraId="19601675" w14:textId="77777777" w:rsidR="00603780" w:rsidRPr="00902815" w:rsidRDefault="00603780" w:rsidP="00ED6435">
      <w:pPr>
        <w:tabs>
          <w:tab w:val="left" w:pos="7466"/>
        </w:tabs>
      </w:pPr>
    </w:p>
    <w:p w14:paraId="164A4D2A" w14:textId="77777777" w:rsidR="00603780" w:rsidRPr="00902815" w:rsidRDefault="00603780" w:rsidP="00ED6435">
      <w:pPr>
        <w:tabs>
          <w:tab w:val="left" w:pos="7466"/>
        </w:tabs>
      </w:pPr>
    </w:p>
    <w:p w14:paraId="3B7F02C0" w14:textId="77777777" w:rsidR="00603780" w:rsidRPr="00902815" w:rsidRDefault="00603780" w:rsidP="00ED6435">
      <w:pPr>
        <w:tabs>
          <w:tab w:val="left" w:pos="7466"/>
        </w:tabs>
      </w:pPr>
    </w:p>
    <w:p w14:paraId="129945F6" w14:textId="77777777" w:rsidR="00603780" w:rsidRPr="00902815" w:rsidRDefault="00603780" w:rsidP="00ED6435">
      <w:pPr>
        <w:tabs>
          <w:tab w:val="left" w:pos="7466"/>
        </w:tabs>
      </w:pPr>
    </w:p>
    <w:p w14:paraId="1D1DA96A"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1384" w14:textId="77777777" w:rsidR="00D60626" w:rsidRDefault="00D60626">
      <w:r>
        <w:separator/>
      </w:r>
    </w:p>
  </w:endnote>
  <w:endnote w:type="continuationSeparator" w:id="0">
    <w:p w14:paraId="0DEC4B4C" w14:textId="77777777" w:rsidR="00D60626" w:rsidRDefault="00D6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CAE1"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DDE678"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AD35"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7D9FCA01"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7EE0"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CEE0" w14:textId="77777777" w:rsidR="00D60626" w:rsidRDefault="00D60626">
      <w:r>
        <w:separator/>
      </w:r>
    </w:p>
  </w:footnote>
  <w:footnote w:type="continuationSeparator" w:id="0">
    <w:p w14:paraId="41F41966" w14:textId="77777777" w:rsidR="00D60626" w:rsidRDefault="00D60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7274"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D3C"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6865"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279464">
    <w:abstractNumId w:val="0"/>
  </w:num>
  <w:num w:numId="2" w16cid:durableId="1410419098">
    <w:abstractNumId w:val="5"/>
  </w:num>
  <w:num w:numId="3" w16cid:durableId="1749107720">
    <w:abstractNumId w:val="9"/>
  </w:num>
  <w:num w:numId="4" w16cid:durableId="857353594">
    <w:abstractNumId w:val="6"/>
  </w:num>
  <w:num w:numId="5" w16cid:durableId="1355156089">
    <w:abstractNumId w:val="12"/>
  </w:num>
  <w:num w:numId="6" w16cid:durableId="1946309286">
    <w:abstractNumId w:val="1"/>
  </w:num>
  <w:num w:numId="7" w16cid:durableId="2031297671">
    <w:abstractNumId w:val="4"/>
  </w:num>
  <w:num w:numId="8" w16cid:durableId="439835416">
    <w:abstractNumId w:val="8"/>
  </w:num>
  <w:num w:numId="9" w16cid:durableId="1991402349">
    <w:abstractNumId w:val="7"/>
  </w:num>
  <w:num w:numId="10" w16cid:durableId="190411907">
    <w:abstractNumId w:val="13"/>
  </w:num>
  <w:num w:numId="11" w16cid:durableId="153377226">
    <w:abstractNumId w:val="14"/>
  </w:num>
  <w:num w:numId="12" w16cid:durableId="1420369734">
    <w:abstractNumId w:val="2"/>
  </w:num>
  <w:num w:numId="13" w16cid:durableId="1769303409">
    <w:abstractNumId w:val="16"/>
  </w:num>
  <w:num w:numId="14" w16cid:durableId="1532953502">
    <w:abstractNumId w:val="3"/>
  </w:num>
  <w:num w:numId="15" w16cid:durableId="1741710038">
    <w:abstractNumId w:val="15"/>
  </w:num>
  <w:num w:numId="16" w16cid:durableId="113209553">
    <w:abstractNumId w:val="7"/>
    <w:lvlOverride w:ilvl="0"/>
    <w:lvlOverride w:ilvl="1"/>
    <w:lvlOverride w:ilvl="2"/>
    <w:lvlOverride w:ilvl="3"/>
    <w:lvlOverride w:ilvl="4"/>
    <w:lvlOverride w:ilvl="5"/>
    <w:lvlOverride w:ilvl="6"/>
    <w:lvlOverride w:ilvl="7"/>
    <w:lvlOverride w:ilvl="8"/>
  </w:num>
  <w:num w:numId="17" w16cid:durableId="1525748596">
    <w:abstractNumId w:val="17"/>
  </w:num>
  <w:num w:numId="18" w16cid:durableId="1961955919">
    <w:abstractNumId w:val="11"/>
  </w:num>
  <w:num w:numId="19" w16cid:durableId="413666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8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1EB1"/>
    <w:rsid w:val="001334A4"/>
    <w:rsid w:val="00134341"/>
    <w:rsid w:val="00136548"/>
    <w:rsid w:val="00136711"/>
    <w:rsid w:val="00140B51"/>
    <w:rsid w:val="00143695"/>
    <w:rsid w:val="0014424A"/>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3256"/>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84"/>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568F"/>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558"/>
    <w:rsid w:val="00344C28"/>
    <w:rsid w:val="00347A42"/>
    <w:rsid w:val="00351B76"/>
    <w:rsid w:val="00353F0D"/>
    <w:rsid w:val="00354885"/>
    <w:rsid w:val="003549EE"/>
    <w:rsid w:val="0035642E"/>
    <w:rsid w:val="00357BB4"/>
    <w:rsid w:val="003646D0"/>
    <w:rsid w:val="003705B0"/>
    <w:rsid w:val="0037094D"/>
    <w:rsid w:val="00370B0F"/>
    <w:rsid w:val="0037259F"/>
    <w:rsid w:val="00374CC1"/>
    <w:rsid w:val="0038132B"/>
    <w:rsid w:val="003832C1"/>
    <w:rsid w:val="00384C24"/>
    <w:rsid w:val="00385497"/>
    <w:rsid w:val="0038578B"/>
    <w:rsid w:val="00385DEB"/>
    <w:rsid w:val="00390EBB"/>
    <w:rsid w:val="003931C3"/>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6D1A"/>
    <w:rsid w:val="003C723B"/>
    <w:rsid w:val="003D12F9"/>
    <w:rsid w:val="003D279F"/>
    <w:rsid w:val="003D2A48"/>
    <w:rsid w:val="003D2B06"/>
    <w:rsid w:val="003D7027"/>
    <w:rsid w:val="003D74B4"/>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0BD"/>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58EB"/>
    <w:rsid w:val="00666751"/>
    <w:rsid w:val="00667058"/>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0AA5"/>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76FCF"/>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2B69"/>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12AD7"/>
    <w:rsid w:val="00A201CF"/>
    <w:rsid w:val="00A20366"/>
    <w:rsid w:val="00A21261"/>
    <w:rsid w:val="00A25B77"/>
    <w:rsid w:val="00A26DDB"/>
    <w:rsid w:val="00A31823"/>
    <w:rsid w:val="00A3493A"/>
    <w:rsid w:val="00A34DE0"/>
    <w:rsid w:val="00A36398"/>
    <w:rsid w:val="00A416F4"/>
    <w:rsid w:val="00A458B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6FC5"/>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C423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3D5"/>
    <w:rsid w:val="00D10891"/>
    <w:rsid w:val="00D1474E"/>
    <w:rsid w:val="00D15BC5"/>
    <w:rsid w:val="00D17AB1"/>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0626"/>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33DA4"/>
    <w:rsid w:val="00E42FFF"/>
    <w:rsid w:val="00E430CD"/>
    <w:rsid w:val="00E44787"/>
    <w:rsid w:val="00E46032"/>
    <w:rsid w:val="00E517AA"/>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EF7EFB"/>
    <w:rsid w:val="00F03428"/>
    <w:rsid w:val="00F03EA2"/>
    <w:rsid w:val="00F047B9"/>
    <w:rsid w:val="00F07532"/>
    <w:rsid w:val="00F077B6"/>
    <w:rsid w:val="00F07994"/>
    <w:rsid w:val="00F11474"/>
    <w:rsid w:val="00F13996"/>
    <w:rsid w:val="00F16427"/>
    <w:rsid w:val="00F16738"/>
    <w:rsid w:val="00F21508"/>
    <w:rsid w:val="00F21BB8"/>
    <w:rsid w:val="00F23323"/>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67CB"/>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1B021"/>
  <w15:chartTrackingRefBased/>
  <w15:docId w15:val="{596E8B26-3F4F-477B-A5E9-64040786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1</TotalTime>
  <Pages>4</Pages>
  <Words>1173</Words>
  <Characters>6691</Characters>
  <Application>Microsoft Office Word</Application>
  <DocSecurity>0</DocSecurity>
  <Lines>55</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2026-05-04T15:06:00Z</dcterms:created>
  <dcterms:modified xsi:type="dcterms:W3CDTF">2026-05-04T15:06:00Z</dcterms:modified>
</cp:coreProperties>
</file>