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9ABC" w14:textId="77777777" w:rsidR="00214772" w:rsidRPr="005571A0" w:rsidRDefault="00FB4E92" w:rsidP="005571A0">
      <w:pPr>
        <w:tabs>
          <w:tab w:val="center" w:pos="2268"/>
          <w:tab w:val="center" w:pos="7380"/>
        </w:tabs>
        <w:rPr>
          <w:b/>
          <w:sz w:val="22"/>
          <w:szCs w:val="22"/>
        </w:rPr>
      </w:pPr>
      <w:r w:rsidRPr="00902815">
        <w:tab/>
      </w:r>
      <w:r w:rsidR="00214772" w:rsidRPr="005571A0">
        <w:rPr>
          <w:b/>
          <w:sz w:val="22"/>
          <w:szCs w:val="22"/>
        </w:rPr>
        <w:t>CÔNG TY CỔ PHẦN THẨM ĐỊNH GIÁ THẾ KỶ</w:t>
      </w:r>
      <w:r w:rsidR="00214772" w:rsidRPr="005571A0">
        <w:rPr>
          <w:b/>
          <w:sz w:val="22"/>
          <w:szCs w:val="22"/>
        </w:rPr>
        <w:tab/>
        <w:t>CỘNG HÒA XÃ HỘI CHỦ NGHĨA VIỆT NAM</w:t>
      </w:r>
    </w:p>
    <w:p w14:paraId="2C71F810" w14:textId="77777777" w:rsidR="00214772" w:rsidRPr="005571A0" w:rsidRDefault="00214772" w:rsidP="005571A0">
      <w:pPr>
        <w:tabs>
          <w:tab w:val="center" w:pos="2268"/>
          <w:tab w:val="center" w:pos="7020"/>
        </w:tabs>
        <w:rPr>
          <w:sz w:val="22"/>
          <w:szCs w:val="22"/>
        </w:rPr>
      </w:pPr>
      <w:r w:rsidRPr="005571A0">
        <w:rPr>
          <w:b/>
          <w:sz w:val="22"/>
          <w:szCs w:val="22"/>
        </w:rPr>
        <w:tab/>
      </w:r>
      <w:r w:rsidRPr="005571A0">
        <w:rPr>
          <w:sz w:val="22"/>
          <w:szCs w:val="22"/>
        </w:rPr>
        <w:t xml:space="preserve">Số: </w:t>
      </w:r>
      <w:r w:rsidR="00136711" w:rsidRPr="005571A0">
        <w:rPr>
          <w:color w:val="000000"/>
          <w:sz w:val="22"/>
          <w:szCs w:val="22"/>
        </w:rPr>
        <w:t>010/</w:t>
      </w:r>
      <w:r w:rsidR="009B221D">
        <w:rPr>
          <w:color w:val="000000"/>
          <w:sz w:val="22"/>
          <w:szCs w:val="22"/>
        </w:rPr>
        <w:t>2026/N0</w:t>
      </w:r>
      <w:r w:rsidR="00054C06">
        <w:rPr>
          <w:color w:val="000000"/>
          <w:sz w:val="22"/>
          <w:szCs w:val="22"/>
        </w:rPr>
        <w:t>4.0100</w:t>
      </w:r>
      <w:r w:rsidR="00136711" w:rsidRPr="005571A0">
        <w:rPr>
          <w:color w:val="000000"/>
          <w:sz w:val="22"/>
          <w:szCs w:val="22"/>
        </w:rPr>
        <w:t>/DN</w:t>
      </w:r>
      <w:r w:rsidR="00042DDA" w:rsidRPr="005571A0">
        <w:rPr>
          <w:color w:val="000000"/>
          <w:sz w:val="22"/>
          <w:szCs w:val="22"/>
          <w:lang w:val="vi-VN"/>
        </w:rPr>
        <w:t>/</w:t>
      </w:r>
      <w:r w:rsidR="00AD2D3C" w:rsidRPr="005571A0">
        <w:rPr>
          <w:color w:val="000000"/>
          <w:sz w:val="22"/>
          <w:szCs w:val="22"/>
        </w:rPr>
        <w:t>HĐTĐG</w:t>
      </w:r>
      <w:r w:rsidR="00D91BAF" w:rsidRPr="005571A0">
        <w:rPr>
          <w:sz w:val="22"/>
          <w:szCs w:val="22"/>
        </w:rPr>
        <w:tab/>
      </w:r>
      <w:r w:rsidRPr="005571A0">
        <w:rPr>
          <w:sz w:val="22"/>
          <w:szCs w:val="22"/>
        </w:rPr>
        <w:t>Độc lập - Tự do - Hạnh phúc</w:t>
      </w:r>
    </w:p>
    <w:p w14:paraId="2B464885" w14:textId="77777777" w:rsidR="00FB4E92" w:rsidRPr="005571A0" w:rsidRDefault="00214772" w:rsidP="005571A0">
      <w:pPr>
        <w:tabs>
          <w:tab w:val="center" w:pos="1843"/>
          <w:tab w:val="center" w:pos="7020"/>
        </w:tabs>
        <w:rPr>
          <w:sz w:val="22"/>
          <w:szCs w:val="22"/>
        </w:rPr>
      </w:pPr>
      <w:r w:rsidRPr="005571A0">
        <w:rPr>
          <w:sz w:val="22"/>
          <w:szCs w:val="22"/>
        </w:rPr>
        <w:tab/>
      </w:r>
      <w:r w:rsidR="004E282B" w:rsidRPr="005571A0">
        <w:rPr>
          <w:sz w:val="22"/>
          <w:szCs w:val="22"/>
        </w:rPr>
        <w:t xml:space="preserve">                </w:t>
      </w:r>
      <w:r w:rsidRPr="005571A0">
        <w:rPr>
          <w:sz w:val="22"/>
          <w:szCs w:val="22"/>
        </w:rPr>
        <w:tab/>
        <w:t>----------o0o----------</w:t>
      </w:r>
    </w:p>
    <w:p w14:paraId="4258CD77" w14:textId="77777777" w:rsidR="00FB4E92" w:rsidRPr="005571A0" w:rsidRDefault="00FB4E92" w:rsidP="005571A0">
      <w:pPr>
        <w:jc w:val="center"/>
        <w:rPr>
          <w:b/>
          <w:sz w:val="32"/>
          <w:szCs w:val="32"/>
        </w:rPr>
      </w:pPr>
    </w:p>
    <w:p w14:paraId="63CF1C14" w14:textId="77777777" w:rsidR="00FB4E92" w:rsidRPr="005571A0" w:rsidRDefault="00FB4E92" w:rsidP="005571A0">
      <w:pPr>
        <w:jc w:val="center"/>
        <w:rPr>
          <w:b/>
          <w:sz w:val="28"/>
          <w:szCs w:val="28"/>
        </w:rPr>
      </w:pPr>
      <w:r w:rsidRPr="005571A0">
        <w:rPr>
          <w:b/>
          <w:sz w:val="28"/>
          <w:szCs w:val="28"/>
        </w:rPr>
        <w:t xml:space="preserve">HỢP ĐỒNG DỊCH VỤ THẨM ĐỊNH GIÁ </w:t>
      </w:r>
    </w:p>
    <w:p w14:paraId="1B7520E8" w14:textId="77777777" w:rsidR="000C45D8" w:rsidRPr="005571A0" w:rsidRDefault="000C45D8" w:rsidP="005571A0">
      <w:pPr>
        <w:jc w:val="center"/>
        <w:rPr>
          <w:b/>
          <w:sz w:val="22"/>
          <w:szCs w:val="22"/>
        </w:rPr>
      </w:pPr>
    </w:p>
    <w:p w14:paraId="777C1E7F" w14:textId="77777777" w:rsidR="00042DDA" w:rsidRPr="005571A0" w:rsidRDefault="00042DDA" w:rsidP="005571A0">
      <w:pPr>
        <w:numPr>
          <w:ilvl w:val="0"/>
          <w:numId w:val="1"/>
        </w:numPr>
        <w:tabs>
          <w:tab w:val="clear" w:pos="1260"/>
          <w:tab w:val="left" w:pos="270"/>
          <w:tab w:val="num" w:pos="993"/>
        </w:tabs>
        <w:spacing w:line="360" w:lineRule="auto"/>
        <w:ind w:left="709" w:firstLine="0"/>
        <w:jc w:val="both"/>
        <w:rPr>
          <w:i/>
          <w:sz w:val="22"/>
          <w:szCs w:val="22"/>
        </w:rPr>
      </w:pPr>
      <w:r w:rsidRPr="005571A0">
        <w:rPr>
          <w:i/>
          <w:sz w:val="22"/>
          <w:szCs w:val="22"/>
        </w:rPr>
        <w:t xml:space="preserve">Căn cứ  </w:t>
      </w:r>
      <w:r w:rsidRPr="005571A0">
        <w:rPr>
          <w:b/>
          <w:i/>
          <w:sz w:val="22"/>
          <w:szCs w:val="22"/>
        </w:rPr>
        <w:t>Luật Thương Mại số 36/2005/QH11</w:t>
      </w:r>
      <w:r w:rsidRPr="005571A0">
        <w:rPr>
          <w:i/>
          <w:sz w:val="22"/>
          <w:szCs w:val="22"/>
        </w:rPr>
        <w:t xml:space="preserve"> được Quốc hội thông qua ngày 14/6/2005;</w:t>
      </w:r>
    </w:p>
    <w:p w14:paraId="6FAAF382" w14:textId="77777777" w:rsidR="00042DDA" w:rsidRPr="005571A0" w:rsidRDefault="00042DDA" w:rsidP="005571A0">
      <w:pPr>
        <w:numPr>
          <w:ilvl w:val="0"/>
          <w:numId w:val="1"/>
        </w:numPr>
        <w:tabs>
          <w:tab w:val="clear" w:pos="1260"/>
          <w:tab w:val="left" w:pos="270"/>
          <w:tab w:val="num" w:pos="993"/>
        </w:tabs>
        <w:spacing w:line="360" w:lineRule="auto"/>
        <w:ind w:left="709" w:firstLine="0"/>
        <w:jc w:val="both"/>
        <w:rPr>
          <w:i/>
          <w:sz w:val="22"/>
          <w:szCs w:val="22"/>
        </w:rPr>
      </w:pPr>
      <w:r w:rsidRPr="005571A0">
        <w:rPr>
          <w:i/>
          <w:sz w:val="22"/>
          <w:szCs w:val="22"/>
        </w:rPr>
        <w:t xml:space="preserve">Căn cứ </w:t>
      </w:r>
      <w:r w:rsidRPr="005571A0">
        <w:rPr>
          <w:b/>
          <w:i/>
          <w:iCs/>
          <w:spacing w:val="-4"/>
          <w:sz w:val="22"/>
          <w:szCs w:val="22"/>
        </w:rPr>
        <w:t>Luật giá</w:t>
      </w:r>
      <w:r w:rsidRPr="005571A0">
        <w:rPr>
          <w:b/>
          <w:bCs/>
          <w:i/>
          <w:iCs/>
          <w:spacing w:val="-4"/>
          <w:sz w:val="22"/>
          <w:szCs w:val="22"/>
        </w:rPr>
        <w:t xml:space="preserve"> </w:t>
      </w:r>
      <w:r w:rsidRPr="005571A0">
        <w:rPr>
          <w:b/>
          <w:i/>
          <w:iCs/>
          <w:spacing w:val="-4"/>
          <w:sz w:val="22"/>
          <w:szCs w:val="22"/>
        </w:rPr>
        <w:t>số 1</w:t>
      </w:r>
      <w:r w:rsidRPr="005571A0">
        <w:rPr>
          <w:b/>
          <w:i/>
          <w:iCs/>
          <w:spacing w:val="-4"/>
          <w:sz w:val="22"/>
          <w:szCs w:val="22"/>
          <w:lang w:val="vi-VN"/>
        </w:rPr>
        <w:t>6</w:t>
      </w:r>
      <w:r w:rsidRPr="005571A0">
        <w:rPr>
          <w:b/>
          <w:i/>
          <w:iCs/>
          <w:spacing w:val="-4"/>
          <w:sz w:val="22"/>
          <w:szCs w:val="22"/>
        </w:rPr>
        <w:t>/20</w:t>
      </w:r>
      <w:r w:rsidRPr="005571A0">
        <w:rPr>
          <w:b/>
          <w:i/>
          <w:iCs/>
          <w:spacing w:val="-4"/>
          <w:sz w:val="22"/>
          <w:szCs w:val="22"/>
          <w:lang w:val="vi-VN"/>
        </w:rPr>
        <w:t>23</w:t>
      </w:r>
      <w:r w:rsidRPr="005571A0">
        <w:rPr>
          <w:b/>
          <w:i/>
          <w:iCs/>
          <w:spacing w:val="-4"/>
          <w:sz w:val="22"/>
          <w:szCs w:val="22"/>
        </w:rPr>
        <w:t>/QH1</w:t>
      </w:r>
      <w:r w:rsidRPr="005571A0">
        <w:rPr>
          <w:b/>
          <w:i/>
          <w:iCs/>
          <w:spacing w:val="-4"/>
          <w:sz w:val="22"/>
          <w:szCs w:val="22"/>
          <w:lang w:val="vi-VN"/>
        </w:rPr>
        <w:t>5</w:t>
      </w:r>
      <w:r w:rsidRPr="005571A0">
        <w:rPr>
          <w:i/>
          <w:iCs/>
          <w:spacing w:val="-4"/>
          <w:sz w:val="22"/>
          <w:szCs w:val="22"/>
        </w:rPr>
        <w:t xml:space="preserve"> được Quốc hội khóa XI</w:t>
      </w:r>
      <w:r w:rsidRPr="005571A0">
        <w:rPr>
          <w:i/>
          <w:iCs/>
          <w:spacing w:val="-4"/>
          <w:sz w:val="22"/>
          <w:szCs w:val="22"/>
          <w:lang w:val="vi-VN"/>
        </w:rPr>
        <w:t>V</w:t>
      </w:r>
      <w:r w:rsidRPr="005571A0">
        <w:rPr>
          <w:i/>
          <w:iCs/>
          <w:spacing w:val="-4"/>
          <w:sz w:val="22"/>
          <w:szCs w:val="22"/>
        </w:rPr>
        <w:t xml:space="preserve">, thông qua ngày </w:t>
      </w:r>
      <w:r w:rsidRPr="005571A0">
        <w:rPr>
          <w:i/>
          <w:iCs/>
          <w:spacing w:val="-4"/>
          <w:sz w:val="22"/>
          <w:szCs w:val="22"/>
          <w:lang w:val="vi-VN"/>
        </w:rPr>
        <w:t>19</w:t>
      </w:r>
      <w:r w:rsidRPr="005571A0">
        <w:rPr>
          <w:i/>
          <w:iCs/>
          <w:spacing w:val="-4"/>
          <w:sz w:val="22"/>
          <w:szCs w:val="22"/>
        </w:rPr>
        <w:t>/6/20</w:t>
      </w:r>
      <w:r w:rsidRPr="005571A0">
        <w:rPr>
          <w:i/>
          <w:iCs/>
          <w:spacing w:val="-4"/>
          <w:sz w:val="22"/>
          <w:szCs w:val="22"/>
          <w:lang w:val="vi-VN"/>
        </w:rPr>
        <w:t>23</w:t>
      </w:r>
      <w:r w:rsidRPr="005571A0">
        <w:rPr>
          <w:i/>
          <w:iCs/>
          <w:spacing w:val="-4"/>
          <w:sz w:val="22"/>
          <w:szCs w:val="22"/>
        </w:rPr>
        <w:t>;</w:t>
      </w:r>
    </w:p>
    <w:p w14:paraId="0C4CA85B" w14:textId="77777777" w:rsidR="00042DDA" w:rsidRPr="005571A0" w:rsidRDefault="00042DDA" w:rsidP="005571A0">
      <w:pPr>
        <w:numPr>
          <w:ilvl w:val="0"/>
          <w:numId w:val="1"/>
        </w:numPr>
        <w:tabs>
          <w:tab w:val="clear" w:pos="1260"/>
          <w:tab w:val="left" w:pos="270"/>
          <w:tab w:val="num" w:pos="993"/>
        </w:tabs>
        <w:spacing w:line="360" w:lineRule="auto"/>
        <w:ind w:left="709" w:firstLine="0"/>
        <w:jc w:val="both"/>
        <w:rPr>
          <w:i/>
          <w:sz w:val="22"/>
          <w:szCs w:val="22"/>
        </w:rPr>
      </w:pPr>
      <w:r w:rsidRPr="005571A0">
        <w:rPr>
          <w:i/>
          <w:sz w:val="22"/>
          <w:szCs w:val="22"/>
        </w:rPr>
        <w:t xml:space="preserve">Căn cứ </w:t>
      </w:r>
      <w:r w:rsidRPr="005571A0">
        <w:rPr>
          <w:b/>
          <w:i/>
          <w:sz w:val="22"/>
          <w:szCs w:val="22"/>
        </w:rPr>
        <w:t xml:space="preserve">Nghị định số </w:t>
      </w:r>
      <w:r w:rsidRPr="005571A0">
        <w:rPr>
          <w:b/>
          <w:i/>
          <w:sz w:val="22"/>
          <w:szCs w:val="22"/>
          <w:lang w:val="vi-VN"/>
        </w:rPr>
        <w:t>78</w:t>
      </w:r>
      <w:r w:rsidRPr="005571A0">
        <w:rPr>
          <w:b/>
          <w:i/>
          <w:sz w:val="22"/>
          <w:szCs w:val="22"/>
        </w:rPr>
        <w:t>/</w:t>
      </w:r>
      <w:r w:rsidRPr="005571A0">
        <w:rPr>
          <w:b/>
          <w:i/>
          <w:sz w:val="22"/>
          <w:szCs w:val="22"/>
          <w:lang w:val="vi-VN"/>
        </w:rPr>
        <w:t>2024</w:t>
      </w:r>
      <w:r w:rsidRPr="005571A0">
        <w:rPr>
          <w:b/>
          <w:i/>
          <w:sz w:val="22"/>
          <w:szCs w:val="22"/>
        </w:rPr>
        <w:t>NĐ-CP</w:t>
      </w:r>
      <w:r w:rsidRPr="005571A0">
        <w:rPr>
          <w:i/>
          <w:sz w:val="22"/>
          <w:szCs w:val="22"/>
        </w:rPr>
        <w:t xml:space="preserve"> ngày </w:t>
      </w:r>
      <w:r w:rsidRPr="005571A0">
        <w:rPr>
          <w:i/>
          <w:sz w:val="22"/>
          <w:szCs w:val="22"/>
          <w:lang w:val="vi-VN"/>
        </w:rPr>
        <w:t>01</w:t>
      </w:r>
      <w:r w:rsidRPr="005571A0">
        <w:rPr>
          <w:i/>
          <w:sz w:val="22"/>
          <w:szCs w:val="22"/>
        </w:rPr>
        <w:t>/0</w:t>
      </w:r>
      <w:r w:rsidRPr="005571A0">
        <w:rPr>
          <w:i/>
          <w:sz w:val="22"/>
          <w:szCs w:val="22"/>
          <w:lang w:val="vi-VN"/>
        </w:rPr>
        <w:t>7</w:t>
      </w:r>
      <w:r w:rsidRPr="005571A0">
        <w:rPr>
          <w:i/>
          <w:sz w:val="22"/>
          <w:szCs w:val="22"/>
        </w:rPr>
        <w:t>/20</w:t>
      </w:r>
      <w:r w:rsidRPr="005571A0">
        <w:rPr>
          <w:i/>
          <w:sz w:val="22"/>
          <w:szCs w:val="22"/>
          <w:lang w:val="vi-VN"/>
        </w:rPr>
        <w:t>24</w:t>
      </w:r>
      <w:r w:rsidRPr="005571A0">
        <w:rPr>
          <w:i/>
          <w:sz w:val="22"/>
          <w:szCs w:val="22"/>
        </w:rPr>
        <w:t xml:space="preserve"> của Chính phủ về quy định chi tiết một số điều của luật giá về Thẩm định giá;</w:t>
      </w:r>
    </w:p>
    <w:p w14:paraId="73E374B6" w14:textId="77777777" w:rsidR="00042DDA" w:rsidRPr="005571A0" w:rsidRDefault="00042DDA" w:rsidP="005571A0">
      <w:pPr>
        <w:numPr>
          <w:ilvl w:val="0"/>
          <w:numId w:val="1"/>
        </w:numPr>
        <w:tabs>
          <w:tab w:val="num" w:pos="993"/>
        </w:tabs>
        <w:spacing w:line="360" w:lineRule="auto"/>
        <w:ind w:left="709" w:firstLine="0"/>
        <w:jc w:val="both"/>
        <w:rPr>
          <w:i/>
          <w:sz w:val="22"/>
          <w:szCs w:val="22"/>
        </w:rPr>
      </w:pPr>
      <w:r w:rsidRPr="005571A0">
        <w:rPr>
          <w:i/>
          <w:sz w:val="22"/>
          <w:szCs w:val="22"/>
        </w:rPr>
        <w:t>Căn cứ vào khả năng và nhu cầu của hai bên;</w:t>
      </w:r>
    </w:p>
    <w:p w14:paraId="78015928" w14:textId="77777777" w:rsidR="00214772" w:rsidRPr="005571A0" w:rsidRDefault="00214772" w:rsidP="005571A0">
      <w:pPr>
        <w:spacing w:line="360" w:lineRule="auto"/>
        <w:ind w:left="709"/>
        <w:jc w:val="both"/>
        <w:rPr>
          <w:i/>
        </w:rPr>
      </w:pPr>
      <w:r w:rsidRPr="005571A0">
        <w:t>Hôm nay,  ngày</w:t>
      </w:r>
      <w:r w:rsidR="00882FCB" w:rsidRPr="005571A0">
        <w:t xml:space="preserve"> </w:t>
      </w:r>
      <w:r w:rsidR="00214C3D" w:rsidRPr="005571A0">
        <w:rPr>
          <w:lang w:val="vi-VN"/>
        </w:rPr>
        <w:t xml:space="preserve"> </w:t>
      </w:r>
      <w:r w:rsidR="00054C06">
        <w:t>09</w:t>
      </w:r>
      <w:r w:rsidR="00214C3D" w:rsidRPr="005571A0">
        <w:rPr>
          <w:lang w:val="vi-VN"/>
        </w:rPr>
        <w:t xml:space="preserve"> </w:t>
      </w:r>
      <w:r w:rsidR="003E6495" w:rsidRPr="005571A0">
        <w:rPr>
          <w:lang w:val="vi-VN"/>
        </w:rPr>
        <w:t xml:space="preserve"> </w:t>
      </w:r>
      <w:r w:rsidRPr="005571A0">
        <w:t>tháng</w:t>
      </w:r>
      <w:r w:rsidR="008368DD" w:rsidRPr="005571A0">
        <w:t xml:space="preserve"> </w:t>
      </w:r>
      <w:r w:rsidR="009B221D">
        <w:t>0</w:t>
      </w:r>
      <w:r w:rsidR="00054C06">
        <w:t>4</w:t>
      </w:r>
      <w:r w:rsidR="00B9695C" w:rsidRPr="005571A0">
        <w:rPr>
          <w:lang w:val="vi-VN"/>
        </w:rPr>
        <w:t xml:space="preserve"> </w:t>
      </w:r>
      <w:r w:rsidRPr="005571A0">
        <w:t xml:space="preserve"> </w:t>
      </w:r>
      <w:r w:rsidR="00130F0E" w:rsidRPr="005571A0">
        <w:t>năm</w:t>
      </w:r>
      <w:r w:rsidR="00882FCB" w:rsidRPr="005571A0">
        <w:t xml:space="preserve"> </w:t>
      </w:r>
      <w:r w:rsidR="00B138B5" w:rsidRPr="005571A0">
        <w:t>202</w:t>
      </w:r>
      <w:r w:rsidR="009B221D">
        <w:t>6</w:t>
      </w:r>
      <w:r w:rsidRPr="005571A0">
        <w:t>, chúng tôi gồm có:</w:t>
      </w:r>
    </w:p>
    <w:p w14:paraId="66C65B39" w14:textId="77777777" w:rsidR="008B2E4F" w:rsidRPr="005571A0" w:rsidRDefault="00117BE7" w:rsidP="005571A0">
      <w:pPr>
        <w:numPr>
          <w:ilvl w:val="0"/>
          <w:numId w:val="2"/>
        </w:numPr>
        <w:tabs>
          <w:tab w:val="clear" w:pos="1440"/>
          <w:tab w:val="num" w:pos="1080"/>
        </w:tabs>
        <w:spacing w:line="360" w:lineRule="auto"/>
        <w:ind w:left="1077" w:hanging="357"/>
        <w:jc w:val="both"/>
        <w:rPr>
          <w:b/>
        </w:rPr>
      </w:pPr>
      <w:r w:rsidRPr="005571A0">
        <w:rPr>
          <w:b/>
        </w:rPr>
        <w:t>BÊN A</w:t>
      </w:r>
      <w:r w:rsidR="00214772" w:rsidRPr="005571A0">
        <w:rPr>
          <w:b/>
        </w:rPr>
        <w:t xml:space="preserve"> (Bên </w:t>
      </w:r>
      <w:r w:rsidR="001C68F7" w:rsidRPr="005571A0">
        <w:rPr>
          <w:b/>
        </w:rPr>
        <w:t>đề nghị thẩm định giá</w:t>
      </w:r>
      <w:r w:rsidR="00214772" w:rsidRPr="005571A0">
        <w:rPr>
          <w:b/>
        </w:rPr>
        <w:t>):</w:t>
      </w:r>
      <w:r w:rsidR="00EF03D6" w:rsidRPr="005571A0">
        <w:rPr>
          <w:b/>
        </w:rPr>
        <w:t xml:space="preserve"> </w:t>
      </w:r>
    </w:p>
    <w:p w14:paraId="62A6981C" w14:textId="77777777" w:rsidR="00B138B5" w:rsidRPr="005571A0" w:rsidRDefault="00136711" w:rsidP="005571A0">
      <w:pPr>
        <w:tabs>
          <w:tab w:val="left" w:pos="1710"/>
        </w:tabs>
        <w:spacing w:line="360" w:lineRule="auto"/>
        <w:ind w:left="810" w:hanging="90"/>
        <w:jc w:val="both"/>
        <w:rPr>
          <w:b/>
          <w:lang w:val="vi-VN"/>
        </w:rPr>
      </w:pPr>
      <w:r w:rsidRPr="005571A0">
        <w:rPr>
          <w:b/>
          <w:lang w:val="nl-NL"/>
        </w:rPr>
        <w:t xml:space="preserve">NGÂN HÀNG THƯƠNG MẠI CỔ PHẦN </w:t>
      </w:r>
      <w:r w:rsidR="00054C06">
        <w:rPr>
          <w:b/>
          <w:lang w:val="nl-NL"/>
        </w:rPr>
        <w:t>CÔNG</w:t>
      </w:r>
      <w:r w:rsidRPr="005571A0">
        <w:rPr>
          <w:b/>
          <w:lang w:val="nl-NL"/>
        </w:rPr>
        <w:t xml:space="preserve"> THƯƠNG VIỆT NAM – CHI NHÁNH GIA LAI</w:t>
      </w:r>
    </w:p>
    <w:p w14:paraId="2C26546C" w14:textId="77777777" w:rsidR="004E282B" w:rsidRPr="00144B33" w:rsidRDefault="000D6C8F" w:rsidP="005571A0">
      <w:pPr>
        <w:numPr>
          <w:ilvl w:val="2"/>
          <w:numId w:val="17"/>
        </w:numPr>
        <w:spacing w:line="360" w:lineRule="auto"/>
        <w:ind w:left="710" w:hanging="141"/>
        <w:jc w:val="both"/>
        <w:rPr>
          <w:color w:val="000000"/>
          <w:lang w:val="vi-VN"/>
        </w:rPr>
      </w:pPr>
      <w:r w:rsidRPr="005571A0">
        <w:rPr>
          <w:bCs/>
          <w:color w:val="000000"/>
          <w:lang w:val="nl-NL"/>
        </w:rPr>
        <w:t>Địa chỉ</w:t>
      </w:r>
      <w:r w:rsidR="00840F7E" w:rsidRPr="005571A0">
        <w:rPr>
          <w:color w:val="000000"/>
          <w:lang w:val="vi-VN"/>
        </w:rPr>
        <w:t xml:space="preserve">: </w:t>
      </w:r>
      <w:r w:rsidR="00142ACF" w:rsidRPr="00142ACF">
        <w:rPr>
          <w:color w:val="000000"/>
          <w:lang w:val="vi-VN"/>
        </w:rPr>
        <w:t>01 Trần Hưng Đạo, Phường Pleiku, Tỉnh Gia Lai</w:t>
      </w:r>
    </w:p>
    <w:p w14:paraId="55817C70" w14:textId="77777777" w:rsidR="000D6C8F" w:rsidRPr="005571A0" w:rsidRDefault="00ED6435" w:rsidP="005571A0">
      <w:pPr>
        <w:numPr>
          <w:ilvl w:val="2"/>
          <w:numId w:val="17"/>
        </w:numPr>
        <w:spacing w:line="360" w:lineRule="auto"/>
        <w:ind w:left="929"/>
        <w:jc w:val="both"/>
        <w:rPr>
          <w:color w:val="000000"/>
        </w:rPr>
      </w:pPr>
      <w:r w:rsidRPr="005571A0">
        <w:rPr>
          <w:color w:val="000000"/>
        </w:rPr>
        <w:t xml:space="preserve">MST: </w:t>
      </w:r>
      <w:r w:rsidR="00142ACF" w:rsidRPr="00142ACF">
        <w:rPr>
          <w:color w:val="000000"/>
        </w:rPr>
        <w:t>0100111948071</w:t>
      </w:r>
    </w:p>
    <w:p w14:paraId="638FC048" w14:textId="77777777" w:rsidR="00136711" w:rsidRPr="005571A0" w:rsidRDefault="00136711" w:rsidP="005571A0">
      <w:pPr>
        <w:spacing w:line="360" w:lineRule="auto"/>
        <w:ind w:left="569"/>
        <w:jc w:val="both"/>
        <w:rPr>
          <w:color w:val="000000"/>
        </w:rPr>
      </w:pPr>
      <w:r w:rsidRPr="005571A0">
        <w:rPr>
          <w:color w:val="000000"/>
        </w:rPr>
        <w:t>-</w:t>
      </w:r>
      <w:r w:rsidRPr="005571A0">
        <w:rPr>
          <w:color w:val="000000"/>
        </w:rPr>
        <w:tab/>
        <w:t xml:space="preserve">Đại diện : </w:t>
      </w:r>
      <w:r w:rsidR="00142ACF">
        <w:rPr>
          <w:color w:val="000000"/>
        </w:rPr>
        <w:t>………………………..</w:t>
      </w:r>
      <w:r w:rsidRPr="005571A0">
        <w:rPr>
          <w:color w:val="000000"/>
        </w:rPr>
        <w:t xml:space="preserve">                 - Chức vụ: </w:t>
      </w:r>
      <w:r w:rsidR="00142ACF">
        <w:rPr>
          <w:color w:val="000000"/>
        </w:rPr>
        <w:t>………………………</w:t>
      </w:r>
    </w:p>
    <w:p w14:paraId="1CD08411" w14:textId="77777777" w:rsidR="000C03C2" w:rsidRPr="005571A0" w:rsidRDefault="00117BE7" w:rsidP="005571A0">
      <w:pPr>
        <w:numPr>
          <w:ilvl w:val="0"/>
          <w:numId w:val="11"/>
        </w:numPr>
        <w:spacing w:line="360" w:lineRule="auto"/>
        <w:ind w:left="1134" w:hanging="425"/>
        <w:jc w:val="both"/>
        <w:rPr>
          <w:b/>
          <w:lang w:val="nl-NL"/>
        </w:rPr>
      </w:pPr>
      <w:r w:rsidRPr="005571A0">
        <w:rPr>
          <w:b/>
          <w:lang w:val="nl-NL"/>
        </w:rPr>
        <w:t>BÊN B</w:t>
      </w:r>
      <w:r w:rsidR="000C03C2" w:rsidRPr="005571A0">
        <w:rPr>
          <w:b/>
          <w:lang w:val="nl-NL"/>
        </w:rPr>
        <w:t xml:space="preserve"> (Bên </w:t>
      </w:r>
      <w:r w:rsidR="001C68F7" w:rsidRPr="005571A0">
        <w:rPr>
          <w:b/>
          <w:lang w:val="nl-NL"/>
        </w:rPr>
        <w:t>thực hiện thẩm định giá</w:t>
      </w:r>
      <w:r w:rsidR="000C03C2" w:rsidRPr="005571A0">
        <w:rPr>
          <w:b/>
          <w:lang w:val="nl-NL"/>
        </w:rPr>
        <w:t>):</w:t>
      </w:r>
    </w:p>
    <w:p w14:paraId="066747F6" w14:textId="77777777" w:rsidR="00626A8A" w:rsidRPr="005571A0" w:rsidRDefault="00626A8A" w:rsidP="005571A0">
      <w:pPr>
        <w:spacing w:line="360" w:lineRule="auto"/>
        <w:ind w:firstLine="720"/>
        <w:jc w:val="both"/>
        <w:rPr>
          <w:b/>
          <w:lang w:val="nl-NL"/>
        </w:rPr>
      </w:pPr>
      <w:r w:rsidRPr="005571A0">
        <w:rPr>
          <w:b/>
          <w:lang w:val="nl-NL"/>
        </w:rPr>
        <w:t xml:space="preserve">CÔNG TY CỔ PHẦN THẨM ĐỊNH GIÁ THẾ KỶ - CHI NHÁNH TẠI </w:t>
      </w:r>
      <w:r w:rsidR="0078055C" w:rsidRPr="005571A0">
        <w:rPr>
          <w:b/>
          <w:lang w:val="nl-NL"/>
        </w:rPr>
        <w:t>THÀNH PHỐ HỒ CHÍ MINH</w:t>
      </w:r>
      <w:r w:rsidRPr="005571A0">
        <w:rPr>
          <w:b/>
          <w:lang w:val="nl-NL"/>
        </w:rPr>
        <w:t xml:space="preserve"> </w:t>
      </w:r>
    </w:p>
    <w:p w14:paraId="43405C4B" w14:textId="77777777" w:rsidR="00EF0757" w:rsidRPr="005571A0" w:rsidRDefault="00902815" w:rsidP="005571A0">
      <w:pPr>
        <w:spacing w:line="360" w:lineRule="auto"/>
        <w:ind w:left="720"/>
        <w:jc w:val="both"/>
        <w:rPr>
          <w:lang w:val="nl-NL"/>
        </w:rPr>
      </w:pPr>
      <w:r w:rsidRPr="005571A0">
        <w:rPr>
          <w:lang w:val="nl-NL"/>
        </w:rPr>
        <w:t>- Địa chỉ</w:t>
      </w:r>
      <w:r w:rsidR="00EF0757" w:rsidRPr="005571A0">
        <w:rPr>
          <w:lang w:val="nl-NL"/>
        </w:rPr>
        <w:t xml:space="preserve">: Tầng </w:t>
      </w:r>
      <w:r w:rsidR="0078055C" w:rsidRPr="005571A0">
        <w:rPr>
          <w:lang w:val="nl-NL"/>
        </w:rPr>
        <w:t>7, Tòa nhà văn phòng Hoàng Anh Safomec, Số 7/1 Thành Thái, Phường Diên Hồng, TP Hồ Chí Minh, Việt Nam</w:t>
      </w:r>
    </w:p>
    <w:p w14:paraId="17217E5E" w14:textId="77777777" w:rsidR="00042DDA" w:rsidRPr="005571A0" w:rsidRDefault="00042DDA" w:rsidP="005571A0">
      <w:pPr>
        <w:spacing w:line="360" w:lineRule="auto"/>
        <w:ind w:firstLine="720"/>
        <w:jc w:val="both"/>
        <w:rPr>
          <w:lang w:val="nl-NL"/>
        </w:rPr>
      </w:pPr>
      <w:r w:rsidRPr="005571A0">
        <w:rPr>
          <w:lang w:val="nl-NL"/>
        </w:rPr>
        <w:t>- Điện thoại</w:t>
      </w:r>
      <w:r w:rsidRPr="005571A0">
        <w:rPr>
          <w:lang w:val="nl-NL"/>
        </w:rPr>
        <w:tab/>
        <w:t>: (02</w:t>
      </w:r>
      <w:r w:rsidR="0078055C" w:rsidRPr="005571A0">
        <w:rPr>
          <w:lang w:val="nl-NL"/>
        </w:rPr>
        <w:t>8</w:t>
      </w:r>
      <w:r w:rsidRPr="005571A0">
        <w:rPr>
          <w:lang w:val="nl-NL"/>
        </w:rPr>
        <w:t xml:space="preserve">) </w:t>
      </w:r>
      <w:r w:rsidR="0078055C" w:rsidRPr="005571A0">
        <w:rPr>
          <w:lang w:val="nl-NL"/>
        </w:rPr>
        <w:t>3920 6972</w:t>
      </w:r>
      <w:r w:rsidRPr="005571A0">
        <w:rPr>
          <w:lang w:val="nl-NL"/>
        </w:rPr>
        <w:tab/>
      </w:r>
      <w:r w:rsidRPr="005571A0">
        <w:rPr>
          <w:lang w:val="nl-NL"/>
        </w:rPr>
        <w:tab/>
      </w:r>
    </w:p>
    <w:p w14:paraId="7AF99CCF" w14:textId="77777777" w:rsidR="00042DDA" w:rsidRPr="005571A0" w:rsidRDefault="00042DDA" w:rsidP="005571A0">
      <w:pPr>
        <w:spacing w:line="360" w:lineRule="auto"/>
        <w:ind w:firstLine="720"/>
        <w:jc w:val="both"/>
        <w:rPr>
          <w:lang w:val="nl-NL"/>
        </w:rPr>
      </w:pPr>
      <w:r w:rsidRPr="005571A0">
        <w:rPr>
          <w:lang w:val="nl-NL"/>
        </w:rPr>
        <w:t>- Mã số thuế</w:t>
      </w:r>
      <w:r w:rsidRPr="005571A0">
        <w:rPr>
          <w:lang w:val="nl-NL"/>
        </w:rPr>
        <w:tab/>
        <w:t>: 0102658944-00</w:t>
      </w:r>
      <w:r w:rsidR="0078055C" w:rsidRPr="005571A0">
        <w:rPr>
          <w:lang w:val="nl-NL"/>
        </w:rPr>
        <w:t>2</w:t>
      </w:r>
    </w:p>
    <w:p w14:paraId="5501A809" w14:textId="77777777" w:rsidR="00042DDA" w:rsidRPr="005571A0" w:rsidRDefault="00042DDA" w:rsidP="005571A0">
      <w:pPr>
        <w:spacing w:line="360" w:lineRule="auto"/>
        <w:ind w:firstLine="720"/>
        <w:jc w:val="both"/>
        <w:rPr>
          <w:lang w:val="nl-NL"/>
        </w:rPr>
      </w:pPr>
      <w:r w:rsidRPr="005571A0">
        <w:rPr>
          <w:lang w:val="nl-NL"/>
        </w:rPr>
        <w:t>- Đại diện</w:t>
      </w:r>
      <w:r w:rsidRPr="005571A0">
        <w:rPr>
          <w:lang w:val="nl-NL"/>
        </w:rPr>
        <w:tab/>
        <w:t xml:space="preserve">: </w:t>
      </w:r>
      <w:r w:rsidR="0078055C" w:rsidRPr="005571A0">
        <w:rPr>
          <w:lang w:val="nl-NL"/>
        </w:rPr>
        <w:t xml:space="preserve">Bà </w:t>
      </w:r>
      <w:r w:rsidR="0078055C" w:rsidRPr="005571A0">
        <w:rPr>
          <w:b/>
          <w:lang w:val="nl-NL"/>
        </w:rPr>
        <w:t>ĐẶNG THỊ NHƯ ANH</w:t>
      </w:r>
      <w:r w:rsidR="0078055C" w:rsidRPr="005571A0">
        <w:rPr>
          <w:lang w:val="nl-NL"/>
        </w:rPr>
        <w:t xml:space="preserve">   </w:t>
      </w:r>
      <w:r w:rsidR="00716FE9" w:rsidRPr="005571A0">
        <w:rPr>
          <w:lang w:val="nl-NL"/>
        </w:rPr>
        <w:t xml:space="preserve">    </w:t>
      </w:r>
      <w:r w:rsidR="0078055C" w:rsidRPr="005571A0">
        <w:rPr>
          <w:lang w:val="nl-NL"/>
        </w:rPr>
        <w:t xml:space="preserve"> </w:t>
      </w:r>
      <w:r w:rsidRPr="005571A0">
        <w:rPr>
          <w:lang w:val="nl-NL"/>
        </w:rPr>
        <w:t>- Chức vụ: Giám đốc chi nhánh</w:t>
      </w:r>
    </w:p>
    <w:p w14:paraId="3B983E68" w14:textId="77777777" w:rsidR="004E2D28" w:rsidRPr="005571A0" w:rsidRDefault="004E2D28" w:rsidP="005571A0">
      <w:pPr>
        <w:spacing w:line="360" w:lineRule="auto"/>
        <w:ind w:firstLine="720"/>
        <w:jc w:val="both"/>
        <w:rPr>
          <w:i/>
          <w:iCs/>
          <w:lang w:val="nl-NL"/>
        </w:rPr>
      </w:pPr>
      <w:r w:rsidRPr="005571A0">
        <w:rPr>
          <w:i/>
          <w:iCs/>
          <w:lang w:val="nl-NL"/>
        </w:rPr>
        <w:t>(Giấy ủy quyền số 0</w:t>
      </w:r>
      <w:r w:rsidR="0078055C" w:rsidRPr="005571A0">
        <w:rPr>
          <w:i/>
          <w:iCs/>
          <w:lang w:val="nl-NL"/>
        </w:rPr>
        <w:t>1</w:t>
      </w:r>
      <w:r w:rsidRPr="005571A0">
        <w:rPr>
          <w:i/>
          <w:iCs/>
          <w:lang w:val="nl-NL"/>
        </w:rPr>
        <w:t>/202</w:t>
      </w:r>
      <w:r w:rsidR="0078055C" w:rsidRPr="005571A0">
        <w:rPr>
          <w:i/>
          <w:iCs/>
          <w:lang w:val="nl-NL"/>
        </w:rPr>
        <w:t>3</w:t>
      </w:r>
      <w:r w:rsidRPr="005571A0">
        <w:rPr>
          <w:i/>
          <w:iCs/>
          <w:lang w:val="nl-NL"/>
        </w:rPr>
        <w:t xml:space="preserve">/GUQ-CENVALUE ngày </w:t>
      </w:r>
      <w:r w:rsidR="0078055C" w:rsidRPr="005571A0">
        <w:rPr>
          <w:i/>
          <w:iCs/>
          <w:lang w:val="nl-NL"/>
        </w:rPr>
        <w:t>10/06</w:t>
      </w:r>
      <w:r w:rsidRPr="005571A0">
        <w:rPr>
          <w:i/>
          <w:iCs/>
          <w:lang w:val="nl-NL"/>
        </w:rPr>
        <w:t>/202</w:t>
      </w:r>
      <w:r w:rsidR="0078055C" w:rsidRPr="005571A0">
        <w:rPr>
          <w:i/>
          <w:iCs/>
          <w:lang w:val="nl-NL"/>
        </w:rPr>
        <w:t>3</w:t>
      </w:r>
      <w:r w:rsidRPr="005571A0">
        <w:rPr>
          <w:i/>
          <w:iCs/>
          <w:lang w:val="nl-NL"/>
        </w:rPr>
        <w:t xml:space="preserve"> của Công ty Cổ phần Thẩm định giá Thế Kỷ và Công ty Cổ phần Thẩm định giá Thế Kỷ - Chi nhánh tại thành phố </w:t>
      </w:r>
      <w:r w:rsidR="0078055C" w:rsidRPr="005571A0">
        <w:rPr>
          <w:i/>
          <w:iCs/>
          <w:lang w:val="nl-NL"/>
        </w:rPr>
        <w:t>Hồ Chí Minh</w:t>
      </w:r>
      <w:r w:rsidRPr="005571A0">
        <w:rPr>
          <w:i/>
          <w:iCs/>
          <w:lang w:val="nl-NL"/>
        </w:rPr>
        <w:t>.)</w:t>
      </w:r>
    </w:p>
    <w:p w14:paraId="5A9EED27" w14:textId="77777777" w:rsidR="00B72BF6" w:rsidRPr="005571A0" w:rsidRDefault="00B72BF6" w:rsidP="005571A0">
      <w:pPr>
        <w:spacing w:line="360" w:lineRule="auto"/>
        <w:ind w:firstLine="720"/>
        <w:jc w:val="both"/>
        <w:rPr>
          <w:lang w:val="nl-NL"/>
        </w:rPr>
      </w:pPr>
      <w:r w:rsidRPr="005571A0">
        <w:rPr>
          <w:lang w:val="nl-NL"/>
        </w:rPr>
        <w:t xml:space="preserve">Sau khi trao đổi và thỏa thuận, hai bên thống nhất ký Hợp đồng </w:t>
      </w:r>
      <w:r w:rsidR="003019B9" w:rsidRPr="005571A0">
        <w:rPr>
          <w:lang w:val="nl-NL"/>
        </w:rPr>
        <w:t xml:space="preserve">dịch vụ </w:t>
      </w:r>
      <w:r w:rsidRPr="005571A0">
        <w:rPr>
          <w:lang w:val="nl-NL"/>
        </w:rPr>
        <w:t>thẩm định giá với những nội dung sau:</w:t>
      </w:r>
    </w:p>
    <w:p w14:paraId="1DFCD50D" w14:textId="77777777" w:rsidR="00ED7E16" w:rsidRPr="005571A0" w:rsidRDefault="00A3493A" w:rsidP="005571A0">
      <w:pPr>
        <w:spacing w:line="360" w:lineRule="auto"/>
        <w:jc w:val="both"/>
        <w:rPr>
          <w:b/>
          <w:lang w:val="nl-NL"/>
        </w:rPr>
      </w:pPr>
      <w:r w:rsidRPr="005571A0">
        <w:rPr>
          <w:b/>
          <w:u w:val="single"/>
          <w:lang w:val="nl-NL"/>
        </w:rPr>
        <w:t>ĐIỀU 1:</w:t>
      </w:r>
      <w:r w:rsidRPr="005571A0">
        <w:rPr>
          <w:b/>
          <w:lang w:val="nl-NL"/>
        </w:rPr>
        <w:tab/>
      </w:r>
      <w:r w:rsidR="00686FC9" w:rsidRPr="005571A0">
        <w:rPr>
          <w:b/>
          <w:lang w:val="nl-NL"/>
        </w:rPr>
        <w:t>ĐỐI TƯỢNG</w:t>
      </w:r>
      <w:r w:rsidRPr="005571A0">
        <w:rPr>
          <w:b/>
          <w:lang w:val="nl-NL"/>
        </w:rPr>
        <w:t xml:space="preserve"> CỦA HỢP ĐỒNG</w:t>
      </w:r>
    </w:p>
    <w:p w14:paraId="07860C13" w14:textId="77777777" w:rsidR="00C81E0C" w:rsidRPr="005571A0" w:rsidRDefault="00626A8A" w:rsidP="005571A0">
      <w:pPr>
        <w:spacing w:line="360" w:lineRule="auto"/>
        <w:jc w:val="both"/>
        <w:rPr>
          <w:lang w:val="nl-NL"/>
        </w:rPr>
      </w:pPr>
      <w:r w:rsidRPr="005571A0">
        <w:rPr>
          <w:lang w:val="nl-NL"/>
        </w:rPr>
        <w:tab/>
      </w:r>
      <w:r w:rsidR="00A3493A" w:rsidRPr="005571A0">
        <w:rPr>
          <w:lang w:val="nl-NL"/>
        </w:rPr>
        <w:t xml:space="preserve">Theo yêu cầu của </w:t>
      </w:r>
      <w:r w:rsidR="00117BE7" w:rsidRPr="005571A0">
        <w:rPr>
          <w:lang w:val="nl-NL"/>
        </w:rPr>
        <w:t>Bên A</w:t>
      </w:r>
      <w:r w:rsidR="00A3493A" w:rsidRPr="005571A0">
        <w:rPr>
          <w:lang w:val="nl-NL"/>
        </w:rPr>
        <w:t xml:space="preserve">, </w:t>
      </w:r>
      <w:r w:rsidR="00117BE7" w:rsidRPr="005571A0">
        <w:rPr>
          <w:lang w:val="nl-NL"/>
        </w:rPr>
        <w:t>Bên B</w:t>
      </w:r>
      <w:r w:rsidR="00A3493A" w:rsidRPr="005571A0">
        <w:rPr>
          <w:lang w:val="nl-NL"/>
        </w:rPr>
        <w:t xml:space="preserve"> đồng ý nhận thực hiện dịch vụ thẩm định giá</w:t>
      </w:r>
      <w:r w:rsidR="00453759" w:rsidRPr="005571A0">
        <w:rPr>
          <w:lang w:val="nl-NL"/>
        </w:rPr>
        <w:t>:</w:t>
      </w:r>
      <w:r w:rsidR="00B571AF" w:rsidRPr="005571A0">
        <w:rPr>
          <w:lang w:val="nl-NL"/>
        </w:rPr>
        <w:t xml:space="preserve"> </w:t>
      </w:r>
    </w:p>
    <w:p w14:paraId="3C89D8CB" w14:textId="77777777" w:rsidR="00136711" w:rsidRPr="00144B33" w:rsidRDefault="00136711" w:rsidP="005571A0">
      <w:pPr>
        <w:pStyle w:val="NoSpacing"/>
        <w:spacing w:line="360" w:lineRule="auto"/>
        <w:ind w:firstLine="720"/>
        <w:jc w:val="both"/>
        <w:rPr>
          <w:rFonts w:ascii="Times New Roman" w:hAnsi="Times New Roman"/>
          <w:color w:val="000000"/>
          <w:sz w:val="24"/>
          <w:szCs w:val="24"/>
          <w:lang w:val="nl-NL"/>
        </w:rPr>
      </w:pPr>
      <w:r w:rsidRPr="005571A0">
        <w:rPr>
          <w:rFonts w:ascii="Times New Roman" w:hAnsi="Times New Roman"/>
          <w:bCs/>
          <w:sz w:val="24"/>
          <w:szCs w:val="24"/>
          <w:lang w:val="pt-BR"/>
        </w:rPr>
        <w:t>-</w:t>
      </w:r>
      <w:r w:rsidR="003C1EA9" w:rsidRPr="005571A0">
        <w:rPr>
          <w:rFonts w:ascii="Times New Roman" w:hAnsi="Times New Roman"/>
          <w:bCs/>
          <w:sz w:val="24"/>
          <w:szCs w:val="24"/>
          <w:lang w:val="pt-BR"/>
        </w:rPr>
        <w:t xml:space="preserve"> </w:t>
      </w:r>
      <w:r w:rsidR="00054C06" w:rsidRPr="00054C06">
        <w:rPr>
          <w:rFonts w:ascii="Times New Roman" w:hAnsi="Times New Roman"/>
          <w:sz w:val="24"/>
          <w:szCs w:val="24"/>
          <w:lang w:val="nl-NL"/>
        </w:rPr>
        <w:t>Xe ô tô con nhãn hiệu TOYOTA, số loại FORTUNER, biển số đăng ký 81M-4593 đã qua sử dụng</w:t>
      </w:r>
      <w:r w:rsidR="009B221D" w:rsidRPr="00144B33">
        <w:rPr>
          <w:rFonts w:ascii="Times New Roman" w:hAnsi="Times New Roman"/>
          <w:sz w:val="24"/>
          <w:szCs w:val="24"/>
          <w:lang w:val="nl-NL"/>
        </w:rPr>
        <w:t>.</w:t>
      </w:r>
    </w:p>
    <w:p w14:paraId="0F4EBDD0" w14:textId="77777777" w:rsidR="001B6B32" w:rsidRPr="005571A0" w:rsidRDefault="00973D3C" w:rsidP="005571A0">
      <w:pPr>
        <w:pStyle w:val="NoSpacing"/>
        <w:tabs>
          <w:tab w:val="left" w:pos="720"/>
        </w:tabs>
        <w:spacing w:line="360" w:lineRule="auto"/>
        <w:jc w:val="both"/>
        <w:rPr>
          <w:rFonts w:ascii="Times New Roman" w:hAnsi="Times New Roman"/>
          <w:sz w:val="24"/>
          <w:szCs w:val="24"/>
          <w:lang w:val="nl-NL"/>
        </w:rPr>
      </w:pPr>
      <w:r w:rsidRPr="005571A0">
        <w:rPr>
          <w:rFonts w:ascii="Times New Roman" w:hAnsi="Times New Roman"/>
          <w:sz w:val="24"/>
          <w:szCs w:val="24"/>
          <w:lang w:val="nl-NL"/>
        </w:rPr>
        <w:tab/>
      </w:r>
      <w:r w:rsidR="00686FC9" w:rsidRPr="005571A0">
        <w:rPr>
          <w:rFonts w:ascii="Times New Roman" w:hAnsi="Times New Roman"/>
          <w:sz w:val="24"/>
          <w:szCs w:val="24"/>
          <w:lang w:val="nl-NL"/>
        </w:rPr>
        <w:t xml:space="preserve">Nội dung công việc: </w:t>
      </w:r>
      <w:r w:rsidR="000B20F3" w:rsidRPr="005571A0">
        <w:rPr>
          <w:rFonts w:ascii="Times New Roman" w:hAnsi="Times New Roman"/>
          <w:sz w:val="24"/>
          <w:szCs w:val="24"/>
          <w:lang w:val="nl-NL"/>
        </w:rPr>
        <w:t xml:space="preserve">Sau khi nghiên cứu các tài liệu do Bên A cung cấp, Bên B tiến hành </w:t>
      </w:r>
      <w:r w:rsidR="00686FC9" w:rsidRPr="005571A0">
        <w:rPr>
          <w:rFonts w:ascii="Times New Roman" w:hAnsi="Times New Roman"/>
          <w:sz w:val="24"/>
          <w:szCs w:val="24"/>
          <w:lang w:val="nl-NL"/>
        </w:rPr>
        <w:t>kiểm tra khảo sát</w:t>
      </w:r>
      <w:r w:rsidR="00B90C0F" w:rsidRPr="005571A0">
        <w:rPr>
          <w:rFonts w:ascii="Times New Roman" w:hAnsi="Times New Roman"/>
          <w:sz w:val="24"/>
          <w:szCs w:val="24"/>
          <w:lang w:val="nl-NL"/>
        </w:rPr>
        <w:t xml:space="preserve"> thực địa,</w:t>
      </w:r>
      <w:r w:rsidR="00686FC9" w:rsidRPr="005571A0">
        <w:rPr>
          <w:rFonts w:ascii="Times New Roman" w:hAnsi="Times New Roman"/>
          <w:sz w:val="24"/>
          <w:szCs w:val="24"/>
          <w:lang w:val="nl-NL"/>
        </w:rPr>
        <w:t xml:space="preserve"> thẩm định</w:t>
      </w:r>
      <w:r w:rsidR="00F96EC0" w:rsidRPr="005571A0">
        <w:rPr>
          <w:rFonts w:ascii="Times New Roman" w:hAnsi="Times New Roman"/>
          <w:sz w:val="24"/>
          <w:szCs w:val="24"/>
          <w:lang w:val="nl-NL"/>
        </w:rPr>
        <w:t xml:space="preserve"> </w:t>
      </w:r>
      <w:r w:rsidR="00686FC9" w:rsidRPr="005571A0">
        <w:rPr>
          <w:rFonts w:ascii="Times New Roman" w:hAnsi="Times New Roman"/>
          <w:sz w:val="24"/>
          <w:szCs w:val="24"/>
          <w:lang w:val="nl-NL"/>
        </w:rPr>
        <w:t xml:space="preserve">giá cho </w:t>
      </w:r>
      <w:r w:rsidR="008A28D4" w:rsidRPr="005571A0">
        <w:rPr>
          <w:rFonts w:ascii="Times New Roman" w:hAnsi="Times New Roman"/>
          <w:sz w:val="24"/>
          <w:szCs w:val="24"/>
          <w:lang w:val="nl-NL"/>
        </w:rPr>
        <w:t>tài sản</w:t>
      </w:r>
      <w:r w:rsidR="002C7069" w:rsidRPr="005571A0">
        <w:rPr>
          <w:rFonts w:ascii="Times New Roman" w:hAnsi="Times New Roman"/>
          <w:sz w:val="24"/>
          <w:szCs w:val="24"/>
          <w:lang w:val="nl-NL"/>
        </w:rPr>
        <w:t xml:space="preserve"> </w:t>
      </w:r>
      <w:r w:rsidR="00686FC9" w:rsidRPr="005571A0">
        <w:rPr>
          <w:rFonts w:ascii="Times New Roman" w:hAnsi="Times New Roman"/>
          <w:sz w:val="24"/>
          <w:szCs w:val="24"/>
          <w:lang w:val="nl-NL"/>
        </w:rPr>
        <w:t xml:space="preserve">nêu trên và cung cấp </w:t>
      </w:r>
      <w:r w:rsidR="00686FC9" w:rsidRPr="005571A0">
        <w:rPr>
          <w:rFonts w:ascii="Times New Roman" w:hAnsi="Times New Roman"/>
          <w:i/>
          <w:sz w:val="24"/>
          <w:szCs w:val="24"/>
          <w:lang w:val="nl-NL"/>
        </w:rPr>
        <w:t xml:space="preserve">“Chứng thư thẩm định </w:t>
      </w:r>
      <w:r w:rsidR="00BE440C" w:rsidRPr="005571A0">
        <w:rPr>
          <w:rFonts w:ascii="Times New Roman" w:hAnsi="Times New Roman"/>
          <w:i/>
          <w:sz w:val="24"/>
          <w:szCs w:val="24"/>
          <w:lang w:val="nl-NL"/>
        </w:rPr>
        <w:t>giá</w:t>
      </w:r>
      <w:r w:rsidR="00686FC9" w:rsidRPr="005571A0">
        <w:rPr>
          <w:rFonts w:ascii="Times New Roman" w:hAnsi="Times New Roman"/>
          <w:i/>
          <w:sz w:val="24"/>
          <w:szCs w:val="24"/>
          <w:lang w:val="nl-NL"/>
        </w:rPr>
        <w:t>”</w:t>
      </w:r>
      <w:r w:rsidR="00686FC9" w:rsidRPr="005571A0">
        <w:rPr>
          <w:rFonts w:ascii="Times New Roman" w:hAnsi="Times New Roman"/>
          <w:sz w:val="24"/>
          <w:szCs w:val="24"/>
          <w:lang w:val="nl-NL"/>
        </w:rPr>
        <w:t xml:space="preserve"> cho </w:t>
      </w:r>
      <w:r w:rsidR="00117BE7" w:rsidRPr="005571A0">
        <w:rPr>
          <w:rFonts w:ascii="Times New Roman" w:hAnsi="Times New Roman"/>
          <w:sz w:val="24"/>
          <w:szCs w:val="24"/>
          <w:lang w:val="nl-NL"/>
        </w:rPr>
        <w:t>Bên A</w:t>
      </w:r>
      <w:r w:rsidR="00686FC9" w:rsidRPr="005571A0">
        <w:rPr>
          <w:rFonts w:ascii="Times New Roman" w:hAnsi="Times New Roman"/>
          <w:sz w:val="24"/>
          <w:szCs w:val="24"/>
          <w:lang w:val="nl-NL"/>
        </w:rPr>
        <w:t>.</w:t>
      </w:r>
    </w:p>
    <w:p w14:paraId="5AD494C6" w14:textId="77777777" w:rsidR="00042DDA" w:rsidRPr="005571A0" w:rsidRDefault="008D0EDB" w:rsidP="005571A0">
      <w:pPr>
        <w:pStyle w:val="ListParagraph"/>
        <w:tabs>
          <w:tab w:val="left" w:pos="567"/>
        </w:tabs>
        <w:spacing w:line="360" w:lineRule="auto"/>
        <w:ind w:left="0"/>
        <w:contextualSpacing w:val="0"/>
        <w:jc w:val="both"/>
        <w:rPr>
          <w:bCs/>
          <w:color w:val="000000"/>
          <w:lang w:val="vi-VN"/>
        </w:rPr>
      </w:pPr>
      <w:r w:rsidRPr="005571A0">
        <w:rPr>
          <w:b/>
          <w:u w:val="single"/>
          <w:lang w:val="nl-NL"/>
        </w:rPr>
        <w:t>ĐIỀU 2:</w:t>
      </w:r>
      <w:r w:rsidR="00DB4D4C" w:rsidRPr="005571A0">
        <w:rPr>
          <w:lang w:val="nl-NL"/>
        </w:rPr>
        <w:t xml:space="preserve"> </w:t>
      </w:r>
      <w:r w:rsidR="00DB4D4C" w:rsidRPr="005571A0">
        <w:rPr>
          <w:lang w:val="nl-NL"/>
        </w:rPr>
        <w:tab/>
      </w:r>
      <w:r w:rsidR="00DB4D4C" w:rsidRPr="005571A0">
        <w:rPr>
          <w:b/>
          <w:lang w:val="nl-NL"/>
        </w:rPr>
        <w:t>MỤC ĐÍCH THẨM ĐỊNH GIÁ</w:t>
      </w:r>
      <w:r w:rsidR="00EC02A9" w:rsidRPr="005571A0">
        <w:rPr>
          <w:lang w:val="nl-NL"/>
        </w:rPr>
        <w:t xml:space="preserve">: </w:t>
      </w:r>
      <w:r w:rsidR="001B6B32" w:rsidRPr="005571A0">
        <w:rPr>
          <w:bCs/>
          <w:color w:val="000000"/>
          <w:lang w:val="nl-NL"/>
        </w:rPr>
        <w:t xml:space="preserve">Làm cơ sở tham khảo </w:t>
      </w:r>
      <w:r w:rsidR="007F5428" w:rsidRPr="005571A0">
        <w:rPr>
          <w:bCs/>
          <w:color w:val="000000"/>
          <w:lang w:val="nl-NL"/>
        </w:rPr>
        <w:t>trong việc xử lý tài sản đảm bảo tại Ngân hàng</w:t>
      </w:r>
      <w:r w:rsidR="00136711" w:rsidRPr="005571A0">
        <w:rPr>
          <w:bCs/>
          <w:color w:val="000000"/>
          <w:lang w:val="nl-NL"/>
        </w:rPr>
        <w:t>.</w:t>
      </w:r>
    </w:p>
    <w:p w14:paraId="285C6352" w14:textId="77777777" w:rsidR="00C27573" w:rsidRPr="005571A0" w:rsidRDefault="008D0EDB" w:rsidP="005571A0">
      <w:pPr>
        <w:spacing w:line="360" w:lineRule="auto"/>
        <w:jc w:val="both"/>
        <w:rPr>
          <w:b/>
          <w:lang w:val="nl-NL"/>
        </w:rPr>
      </w:pPr>
      <w:r w:rsidRPr="005571A0">
        <w:rPr>
          <w:b/>
          <w:u w:val="single"/>
          <w:lang w:val="nl-NL"/>
        </w:rPr>
        <w:lastRenderedPageBreak/>
        <w:t>ĐIỀU 3:</w:t>
      </w:r>
      <w:r w:rsidRPr="005571A0">
        <w:rPr>
          <w:lang w:val="nl-NL"/>
        </w:rPr>
        <w:tab/>
      </w:r>
      <w:r w:rsidRPr="005571A0">
        <w:rPr>
          <w:b/>
          <w:lang w:val="nl-NL"/>
        </w:rPr>
        <w:t xml:space="preserve">THỜI </w:t>
      </w:r>
      <w:r w:rsidR="00D662C0" w:rsidRPr="005571A0">
        <w:rPr>
          <w:b/>
          <w:lang w:val="nl-NL"/>
        </w:rPr>
        <w:t>GIAN</w:t>
      </w:r>
      <w:r w:rsidRPr="005571A0">
        <w:rPr>
          <w:b/>
          <w:lang w:val="nl-NL"/>
        </w:rPr>
        <w:t xml:space="preserve"> THỰC HIỆN</w:t>
      </w:r>
    </w:p>
    <w:p w14:paraId="7B5B1023" w14:textId="77777777" w:rsidR="00B72BF6" w:rsidRPr="005571A0" w:rsidRDefault="00B72BF6" w:rsidP="005571A0">
      <w:pPr>
        <w:spacing w:line="360" w:lineRule="auto"/>
        <w:ind w:firstLine="709"/>
        <w:rPr>
          <w:lang w:val="nl-NL"/>
        </w:rPr>
      </w:pPr>
      <w:r w:rsidRPr="005571A0">
        <w:rPr>
          <w:lang w:val="nl-NL"/>
        </w:rPr>
        <w:t xml:space="preserve">Thời hạn thực hiện công việc nêu trên là: 05 (Năm) ngày làm việc kể từ ngày Bên A cung cấp đầy đủ thông tin, hồ sơ, tài liệu liên quan đến </w:t>
      </w:r>
      <w:r w:rsidR="008577D0" w:rsidRPr="005571A0">
        <w:rPr>
          <w:lang w:val="nl-NL"/>
        </w:rPr>
        <w:t>tài sản</w:t>
      </w:r>
      <w:r w:rsidRPr="005571A0">
        <w:rPr>
          <w:lang w:val="nl-NL"/>
        </w:rPr>
        <w:t xml:space="preserve"> được thẩm định giá cho Bên B và bên B hoàn thành việc khảo sát thực tế.</w:t>
      </w:r>
    </w:p>
    <w:p w14:paraId="6F86F643" w14:textId="77777777" w:rsidR="00413D3F" w:rsidRPr="005571A0" w:rsidRDefault="00413D3F" w:rsidP="005571A0">
      <w:pPr>
        <w:spacing w:line="360" w:lineRule="auto"/>
        <w:rPr>
          <w:lang w:val="nl-NL"/>
        </w:rPr>
      </w:pPr>
      <w:r w:rsidRPr="005571A0">
        <w:rPr>
          <w:b/>
          <w:u w:val="single"/>
          <w:lang w:val="nl-NL"/>
        </w:rPr>
        <w:t>ĐIỀU 4:</w:t>
      </w:r>
      <w:r w:rsidR="00EA7CD6" w:rsidRPr="005571A0">
        <w:rPr>
          <w:b/>
          <w:lang w:val="nl-NL"/>
        </w:rPr>
        <w:tab/>
      </w:r>
      <w:r w:rsidR="00BD44EF" w:rsidRPr="005571A0">
        <w:rPr>
          <w:b/>
          <w:lang w:val="nl-NL"/>
        </w:rPr>
        <w:t>GIÁ</w:t>
      </w:r>
      <w:r w:rsidRPr="005571A0">
        <w:rPr>
          <w:b/>
          <w:lang w:val="nl-NL"/>
        </w:rPr>
        <w:t xml:space="preserve"> DỊCH VỤ, </w:t>
      </w:r>
      <w:r w:rsidR="00BE440C" w:rsidRPr="005571A0">
        <w:rPr>
          <w:b/>
          <w:lang w:val="nl-NL"/>
        </w:rPr>
        <w:t xml:space="preserve">HÌNH THỨC VÀ </w:t>
      </w:r>
      <w:r w:rsidRPr="005571A0">
        <w:rPr>
          <w:b/>
          <w:lang w:val="nl-NL"/>
        </w:rPr>
        <w:t>PHƯƠNG THỨC THANH TOÁN</w:t>
      </w:r>
    </w:p>
    <w:p w14:paraId="27A269BE" w14:textId="77777777" w:rsidR="00D067A8" w:rsidRPr="005571A0" w:rsidRDefault="00BE440C" w:rsidP="005571A0">
      <w:pPr>
        <w:spacing w:line="360" w:lineRule="auto"/>
        <w:ind w:firstLine="720"/>
        <w:jc w:val="both"/>
        <w:rPr>
          <w:b/>
          <w:i/>
          <w:lang w:val="nl-NL"/>
        </w:rPr>
      </w:pPr>
      <w:r w:rsidRPr="005571A0">
        <w:rPr>
          <w:b/>
          <w:i/>
          <w:lang w:val="nl-NL"/>
        </w:rPr>
        <w:t xml:space="preserve">4.1- </w:t>
      </w:r>
      <w:r w:rsidR="00CD1966" w:rsidRPr="005571A0">
        <w:rPr>
          <w:b/>
          <w:i/>
          <w:lang w:val="nl-NL"/>
        </w:rPr>
        <w:t xml:space="preserve">Tổng </w:t>
      </w:r>
      <w:r w:rsidR="004B6977" w:rsidRPr="005571A0">
        <w:rPr>
          <w:b/>
          <w:i/>
          <w:lang w:val="nl-NL"/>
        </w:rPr>
        <w:t>giá</w:t>
      </w:r>
      <w:r w:rsidRPr="005571A0">
        <w:rPr>
          <w:b/>
          <w:i/>
          <w:lang w:val="nl-NL"/>
        </w:rPr>
        <w:t xml:space="preserve"> dịch v</w:t>
      </w:r>
      <w:r w:rsidR="006A1C34" w:rsidRPr="005571A0">
        <w:rPr>
          <w:b/>
          <w:i/>
          <w:lang w:val="nl-NL"/>
        </w:rPr>
        <w:t>ụ (đã bao gồm thuế VAT)</w:t>
      </w:r>
      <w:r w:rsidR="00EB5D25" w:rsidRPr="005571A0">
        <w:rPr>
          <w:b/>
          <w:i/>
          <w:lang w:val="nl-NL"/>
        </w:rPr>
        <w:t xml:space="preserve">: </w:t>
      </w:r>
      <w:r w:rsidR="00054C06">
        <w:rPr>
          <w:b/>
          <w:i/>
          <w:lang w:val="nl-NL"/>
        </w:rPr>
        <w:t>4</w:t>
      </w:r>
      <w:r w:rsidR="0090718E" w:rsidRPr="005571A0">
        <w:rPr>
          <w:b/>
          <w:i/>
          <w:lang w:val="vi-VN"/>
        </w:rPr>
        <w:t>.</w:t>
      </w:r>
      <w:r w:rsidR="00054C06">
        <w:rPr>
          <w:b/>
          <w:i/>
          <w:lang w:val="nl-NL"/>
        </w:rPr>
        <w:t>4</w:t>
      </w:r>
      <w:r w:rsidR="0007121C" w:rsidRPr="005571A0">
        <w:rPr>
          <w:b/>
          <w:i/>
          <w:lang w:val="vi-VN"/>
        </w:rPr>
        <w:t>0</w:t>
      </w:r>
      <w:r w:rsidR="00EB5D25" w:rsidRPr="005571A0">
        <w:rPr>
          <w:b/>
          <w:i/>
          <w:lang w:val="nl-NL"/>
        </w:rPr>
        <w:t>0.000 VNĐ</w:t>
      </w:r>
    </w:p>
    <w:p w14:paraId="1CBF6C2D" w14:textId="77777777" w:rsidR="00EB5D25" w:rsidRPr="00144B33" w:rsidRDefault="00EB5D25" w:rsidP="005571A0">
      <w:pPr>
        <w:spacing w:line="360" w:lineRule="auto"/>
        <w:ind w:firstLine="720"/>
        <w:jc w:val="both"/>
        <w:rPr>
          <w:bCs/>
          <w:i/>
          <w:lang w:val="nl-NL"/>
        </w:rPr>
      </w:pPr>
      <w:r w:rsidRPr="005571A0">
        <w:rPr>
          <w:bCs/>
          <w:i/>
          <w:lang w:val="nl-NL"/>
        </w:rPr>
        <w:t xml:space="preserve">Bằng chữ: </w:t>
      </w:r>
      <w:r w:rsidR="00054C06">
        <w:rPr>
          <w:bCs/>
          <w:i/>
          <w:lang w:val="nl-NL"/>
        </w:rPr>
        <w:t>Bốn</w:t>
      </w:r>
      <w:r w:rsidR="00136711" w:rsidRPr="00144B33">
        <w:rPr>
          <w:bCs/>
          <w:i/>
          <w:lang w:val="nl-NL"/>
        </w:rPr>
        <w:t xml:space="preserve"> triệu </w:t>
      </w:r>
      <w:r w:rsidR="00054C06">
        <w:rPr>
          <w:bCs/>
          <w:i/>
          <w:lang w:val="nl-NL"/>
        </w:rPr>
        <w:t>bốn</w:t>
      </w:r>
      <w:r w:rsidR="009B221D" w:rsidRPr="00144B33">
        <w:rPr>
          <w:bCs/>
          <w:i/>
          <w:lang w:val="nl-NL"/>
        </w:rPr>
        <w:t xml:space="preserve"> trăm nghìn </w:t>
      </w:r>
      <w:r w:rsidR="00136711" w:rsidRPr="00144B33">
        <w:rPr>
          <w:bCs/>
          <w:i/>
          <w:lang w:val="nl-NL"/>
        </w:rPr>
        <w:t>đồng.</w:t>
      </w:r>
    </w:p>
    <w:p w14:paraId="76A5BF21" w14:textId="77777777" w:rsidR="00BE440C" w:rsidRPr="005571A0" w:rsidRDefault="00BE440C" w:rsidP="005571A0">
      <w:pPr>
        <w:spacing w:line="360" w:lineRule="auto"/>
        <w:ind w:firstLine="720"/>
        <w:jc w:val="both"/>
        <w:rPr>
          <w:lang w:val="nl-NL"/>
        </w:rPr>
      </w:pPr>
      <w:r w:rsidRPr="005571A0">
        <w:rPr>
          <w:b/>
          <w:i/>
          <w:lang w:val="nl-NL"/>
        </w:rPr>
        <w:t>4.2-</w:t>
      </w:r>
      <w:r w:rsidRPr="005571A0">
        <w:rPr>
          <w:lang w:val="nl-NL"/>
        </w:rPr>
        <w:t xml:space="preserve"> </w:t>
      </w:r>
      <w:r w:rsidRPr="005571A0">
        <w:rPr>
          <w:b/>
          <w:i/>
          <w:lang w:val="nl-NL"/>
        </w:rPr>
        <w:t>Hình thức thanh toán:</w:t>
      </w:r>
      <w:r w:rsidR="002C7069" w:rsidRPr="005571A0">
        <w:rPr>
          <w:lang w:val="nl-NL"/>
        </w:rPr>
        <w:t xml:space="preserve"> Thanh toán bằng tiền mặt hoặc chuyển khoản</w:t>
      </w:r>
      <w:r w:rsidR="00136711" w:rsidRPr="005571A0">
        <w:rPr>
          <w:lang w:val="nl-NL"/>
        </w:rPr>
        <w:t>.</w:t>
      </w:r>
    </w:p>
    <w:p w14:paraId="4FA24B73" w14:textId="77777777" w:rsidR="009D1839" w:rsidRPr="00144B33" w:rsidRDefault="009D1839" w:rsidP="005571A0">
      <w:pPr>
        <w:spacing w:line="360" w:lineRule="auto"/>
        <w:ind w:firstLine="720"/>
        <w:jc w:val="both"/>
        <w:rPr>
          <w:lang w:val="nl-NL"/>
        </w:rPr>
      </w:pPr>
      <w:r w:rsidRPr="00144B33">
        <w:rPr>
          <w:lang w:val="nl-NL"/>
        </w:rPr>
        <w:t>Tên người thụ hưởng:</w:t>
      </w:r>
      <w:r w:rsidRPr="00144B33">
        <w:rPr>
          <w:b/>
          <w:lang w:val="nl-NL"/>
        </w:rPr>
        <w:t xml:space="preserve"> </w:t>
      </w:r>
      <w:r w:rsidRPr="00144B33">
        <w:rPr>
          <w:lang w:val="nl-NL"/>
        </w:rPr>
        <w:t>CÔNG TY CỔ PHẦN THẨM ĐỊNH GI</w:t>
      </w:r>
      <w:r w:rsidR="0078055C" w:rsidRPr="00144B33">
        <w:rPr>
          <w:lang w:val="nl-NL"/>
        </w:rPr>
        <w:t>Á THẾ KỶ - CHI NHÁNH TẠI THÀNH PHỐ HỒ CHÍ MINH</w:t>
      </w:r>
    </w:p>
    <w:p w14:paraId="20355B5D" w14:textId="77777777" w:rsidR="009D1839" w:rsidRPr="00144B33" w:rsidRDefault="009D1839" w:rsidP="005571A0">
      <w:pPr>
        <w:spacing w:line="360" w:lineRule="auto"/>
        <w:ind w:firstLine="720"/>
        <w:jc w:val="both"/>
        <w:rPr>
          <w:lang w:val="nl-NL"/>
        </w:rPr>
      </w:pPr>
      <w:r w:rsidRPr="00144B33">
        <w:rPr>
          <w:lang w:val="nl-NL"/>
        </w:rPr>
        <w:t xml:space="preserve"> Số tài khoản: </w:t>
      </w:r>
      <w:r w:rsidR="0078055C" w:rsidRPr="00144B33">
        <w:rPr>
          <w:lang w:val="nl-NL"/>
        </w:rPr>
        <w:t>0531002471549</w:t>
      </w:r>
      <w:r w:rsidRPr="00144B33">
        <w:rPr>
          <w:lang w:val="nl-NL"/>
        </w:rPr>
        <w:t xml:space="preserve"> mở tại ngân hàng: Ngân hàng Thương mại Cổ phần Ngoại thương Việt Nam – Chi nhánh </w:t>
      </w:r>
      <w:r w:rsidR="0078055C" w:rsidRPr="00144B33">
        <w:rPr>
          <w:lang w:val="nl-NL"/>
        </w:rPr>
        <w:t>Đông Sài Gòn</w:t>
      </w:r>
      <w:r w:rsidRPr="00144B33">
        <w:rPr>
          <w:lang w:val="nl-NL"/>
        </w:rPr>
        <w:t>.</w:t>
      </w:r>
    </w:p>
    <w:p w14:paraId="39FEB76F" w14:textId="77777777" w:rsidR="00734DD1" w:rsidRPr="005571A0" w:rsidRDefault="00BE440C" w:rsidP="005571A0">
      <w:pPr>
        <w:spacing w:line="360" w:lineRule="auto"/>
        <w:ind w:firstLine="720"/>
        <w:jc w:val="both"/>
        <w:rPr>
          <w:lang w:val="nl-NL"/>
        </w:rPr>
      </w:pPr>
      <w:r w:rsidRPr="005571A0">
        <w:rPr>
          <w:b/>
          <w:i/>
          <w:lang w:val="nl-NL"/>
        </w:rPr>
        <w:t>4.3- Phương thức thanh toán:</w:t>
      </w:r>
      <w:r w:rsidRPr="005571A0">
        <w:rPr>
          <w:lang w:val="nl-NL"/>
        </w:rPr>
        <w:t xml:space="preserve"> </w:t>
      </w:r>
      <w:r w:rsidR="00EC02A9" w:rsidRPr="005571A0">
        <w:rPr>
          <w:lang w:val="nl-NL"/>
        </w:rPr>
        <w:t xml:space="preserve"> </w:t>
      </w:r>
    </w:p>
    <w:p w14:paraId="7BCFDD16" w14:textId="77777777" w:rsidR="009D1839" w:rsidRPr="00144B33" w:rsidRDefault="005D4BD7" w:rsidP="005571A0">
      <w:pPr>
        <w:tabs>
          <w:tab w:val="left" w:pos="993"/>
        </w:tabs>
        <w:spacing w:line="360" w:lineRule="auto"/>
        <w:jc w:val="both"/>
        <w:rPr>
          <w:lang w:val="nl-NL"/>
        </w:rPr>
      </w:pPr>
      <w:r w:rsidRPr="00144B33">
        <w:rPr>
          <w:lang w:val="nl-NL"/>
        </w:rPr>
        <w:t xml:space="preserve">          </w:t>
      </w:r>
      <w:r w:rsidR="0007379E" w:rsidRPr="00144B33">
        <w:rPr>
          <w:lang w:val="nl-NL"/>
        </w:rPr>
        <w:t>Bên A</w:t>
      </w:r>
      <w:r w:rsidR="009D1839" w:rsidRPr="00144B33">
        <w:rPr>
          <w:lang w:val="nl-NL"/>
        </w:rPr>
        <w:t xml:space="preserve"> thanh toán</w:t>
      </w:r>
      <w:r w:rsidR="00BD44EF" w:rsidRPr="00144B33">
        <w:rPr>
          <w:lang w:val="nl-NL"/>
        </w:rPr>
        <w:t xml:space="preserve"> </w:t>
      </w:r>
      <w:r w:rsidR="009D1839" w:rsidRPr="00144B33">
        <w:rPr>
          <w:lang w:val="nl-NL"/>
        </w:rPr>
        <w:t xml:space="preserve">cho </w:t>
      </w:r>
      <w:r w:rsidR="00BD44EF" w:rsidRPr="00144B33">
        <w:rPr>
          <w:lang w:val="nl-NL"/>
        </w:rPr>
        <w:t>Bên B</w:t>
      </w:r>
      <w:r w:rsidR="009D1839" w:rsidRPr="00144B33">
        <w:rPr>
          <w:lang w:val="nl-NL"/>
        </w:rPr>
        <w:t xml:space="preserve"> </w:t>
      </w:r>
      <w:r w:rsidR="00136711" w:rsidRPr="00144B33">
        <w:rPr>
          <w:lang w:val="nl-NL"/>
        </w:rPr>
        <w:t>100%</w:t>
      </w:r>
      <w:r w:rsidR="009D1839" w:rsidRPr="00144B33">
        <w:rPr>
          <w:lang w:val="nl-NL"/>
        </w:rPr>
        <w:t xml:space="preserve"> </w:t>
      </w:r>
      <w:r w:rsidR="009D0D9D" w:rsidRPr="00144B33">
        <w:rPr>
          <w:lang w:val="nl-NL"/>
        </w:rPr>
        <w:t>giá</w:t>
      </w:r>
      <w:r w:rsidR="009D1839" w:rsidRPr="00144B33">
        <w:rPr>
          <w:lang w:val="nl-NL"/>
        </w:rPr>
        <w:t xml:space="preserve"> </w:t>
      </w:r>
      <w:r w:rsidR="00C85C05" w:rsidRPr="00144B33">
        <w:rPr>
          <w:lang w:val="nl-NL"/>
        </w:rPr>
        <w:t xml:space="preserve">trị </w:t>
      </w:r>
      <w:r w:rsidR="009D1839" w:rsidRPr="00144B33">
        <w:rPr>
          <w:lang w:val="nl-NL"/>
        </w:rPr>
        <w:t xml:space="preserve">dịch vụ thẩm định giá tương đương </w:t>
      </w:r>
      <w:r w:rsidR="00054C06">
        <w:rPr>
          <w:b/>
          <w:lang w:val="nl-NL"/>
        </w:rPr>
        <w:t>4</w:t>
      </w:r>
      <w:r w:rsidR="009B221D" w:rsidRPr="00144B33">
        <w:rPr>
          <w:b/>
          <w:lang w:val="nl-NL"/>
        </w:rPr>
        <w:t>.</w:t>
      </w:r>
      <w:r w:rsidR="00054C06">
        <w:rPr>
          <w:b/>
          <w:lang w:val="nl-NL"/>
        </w:rPr>
        <w:t>4</w:t>
      </w:r>
      <w:r w:rsidR="009B221D" w:rsidRPr="00144B33">
        <w:rPr>
          <w:b/>
          <w:lang w:val="nl-NL"/>
        </w:rPr>
        <w:t>00.000</w:t>
      </w:r>
      <w:r w:rsidR="00B70CE0" w:rsidRPr="00144B33">
        <w:rPr>
          <w:b/>
          <w:lang w:val="nl-NL"/>
        </w:rPr>
        <w:t xml:space="preserve"> </w:t>
      </w:r>
      <w:r w:rsidR="009D1839" w:rsidRPr="00144B33">
        <w:rPr>
          <w:b/>
          <w:lang w:val="nl-NL"/>
        </w:rPr>
        <w:t>VNĐ</w:t>
      </w:r>
      <w:r w:rsidR="009D1839" w:rsidRPr="00144B33">
        <w:rPr>
          <w:b/>
          <w:i/>
          <w:lang w:val="nl-NL"/>
        </w:rPr>
        <w:t xml:space="preserve"> (Bằng chữ: </w:t>
      </w:r>
      <w:r w:rsidR="00054C06">
        <w:rPr>
          <w:b/>
          <w:i/>
          <w:lang w:val="nl-NL"/>
        </w:rPr>
        <w:t>Bốn</w:t>
      </w:r>
      <w:r w:rsidR="009B221D" w:rsidRPr="00144B33">
        <w:rPr>
          <w:b/>
          <w:i/>
          <w:lang w:val="nl-NL"/>
        </w:rPr>
        <w:t xml:space="preserve"> triệu </w:t>
      </w:r>
      <w:r w:rsidR="00054C06">
        <w:rPr>
          <w:b/>
          <w:i/>
          <w:lang w:val="nl-NL"/>
        </w:rPr>
        <w:t>bốn</w:t>
      </w:r>
      <w:r w:rsidR="009B221D" w:rsidRPr="00144B33">
        <w:rPr>
          <w:b/>
          <w:i/>
          <w:lang w:val="nl-NL"/>
        </w:rPr>
        <w:t xml:space="preserve"> trăm nghìn đồng</w:t>
      </w:r>
      <w:r w:rsidR="009D1839" w:rsidRPr="00144B33">
        <w:rPr>
          <w:b/>
          <w:i/>
          <w:lang w:val="nl-NL"/>
        </w:rPr>
        <w:t>)</w:t>
      </w:r>
      <w:r w:rsidR="009D1839" w:rsidRPr="00144B33">
        <w:rPr>
          <w:lang w:val="nl-NL"/>
        </w:rPr>
        <w:t xml:space="preserve"> sau khi phát hành chứng thư</w:t>
      </w:r>
      <w:r w:rsidR="008E2474" w:rsidRPr="00144B33">
        <w:rPr>
          <w:lang w:val="nl-NL"/>
        </w:rPr>
        <w:t>,</w:t>
      </w:r>
      <w:r w:rsidR="009D1839" w:rsidRPr="00144B33">
        <w:rPr>
          <w:lang w:val="nl-NL"/>
        </w:rPr>
        <w:t xml:space="preserve"> xuất hóa đơn GTGT </w:t>
      </w:r>
      <w:r w:rsidR="00C85C05" w:rsidRPr="00144B33">
        <w:rPr>
          <w:lang w:val="nl-NL"/>
        </w:rPr>
        <w:t>tổng giá trị hợp đồng</w:t>
      </w:r>
      <w:r w:rsidR="00BD13A9" w:rsidRPr="00144B33">
        <w:rPr>
          <w:lang w:val="nl-NL"/>
        </w:rPr>
        <w:t xml:space="preserve"> (hoặc phụ lục hợp đồng)</w:t>
      </w:r>
      <w:r w:rsidR="00C85C05" w:rsidRPr="00144B33">
        <w:rPr>
          <w:lang w:val="nl-NL"/>
        </w:rPr>
        <w:t xml:space="preserve"> </w:t>
      </w:r>
      <w:r w:rsidR="009D1839" w:rsidRPr="00144B33">
        <w:rPr>
          <w:lang w:val="nl-NL"/>
        </w:rPr>
        <w:t>và các tài liệu liên quan khác (nếu có) cho Bên A.</w:t>
      </w:r>
    </w:p>
    <w:p w14:paraId="706184EF" w14:textId="77777777" w:rsidR="00652AA7" w:rsidRPr="00144B33" w:rsidRDefault="00652AA7" w:rsidP="005571A0">
      <w:pPr>
        <w:spacing w:line="324" w:lineRule="auto"/>
        <w:ind w:firstLine="720"/>
        <w:jc w:val="both"/>
        <w:rPr>
          <w:lang w:val="nl-NL"/>
        </w:rPr>
      </w:pPr>
      <w:r w:rsidRPr="00144B33">
        <w:rPr>
          <w:lang w:val="nl-NL"/>
        </w:rPr>
        <w:t>Bên B có trách nhiệm lập Biên bản</w:t>
      </w:r>
      <w:r w:rsidR="00047D26" w:rsidRPr="00144B33">
        <w:rPr>
          <w:lang w:val="nl-NL"/>
        </w:rPr>
        <w:t xml:space="preserve"> nghiệm thu</w:t>
      </w:r>
      <w:r w:rsidR="008B507B" w:rsidRPr="00144B33">
        <w:rPr>
          <w:lang w:val="nl-NL"/>
        </w:rPr>
        <w:t xml:space="preserve"> hoàn thành dịch vụ</w:t>
      </w:r>
      <w:r w:rsidRPr="00144B33">
        <w:rPr>
          <w:lang w:val="nl-NL"/>
        </w:rPr>
        <w:t xml:space="preserve"> và chuyển cho Bên </w:t>
      </w:r>
      <w:r w:rsidR="009C1200" w:rsidRPr="00144B33">
        <w:rPr>
          <w:lang w:val="nl-NL"/>
        </w:rPr>
        <w:t>A</w:t>
      </w:r>
      <w:r w:rsidRPr="00144B33">
        <w:rPr>
          <w:lang w:val="nl-NL"/>
        </w:rPr>
        <w:t xml:space="preserve"> tại thời điểm các Bên tiến hành bàn giao Kết quả thẩm định giá.</w:t>
      </w:r>
      <w:r w:rsidR="006C3651" w:rsidRPr="00144B33">
        <w:rPr>
          <w:lang w:val="nl-NL"/>
        </w:rPr>
        <w:t xml:space="preserve"> </w:t>
      </w:r>
    </w:p>
    <w:p w14:paraId="6835AD0C" w14:textId="77777777" w:rsidR="00D00977" w:rsidRPr="005571A0" w:rsidRDefault="00D662C0" w:rsidP="005571A0">
      <w:pPr>
        <w:spacing w:line="360" w:lineRule="auto"/>
        <w:ind w:left="720"/>
        <w:jc w:val="both"/>
        <w:rPr>
          <w:b/>
          <w:lang w:val="nl-NL"/>
        </w:rPr>
      </w:pPr>
      <w:r w:rsidRPr="005571A0">
        <w:rPr>
          <w:b/>
          <w:u w:val="single"/>
          <w:lang w:val="nl-NL"/>
        </w:rPr>
        <w:t>ĐIỀU 5</w:t>
      </w:r>
      <w:r w:rsidR="00D00977" w:rsidRPr="005571A0">
        <w:rPr>
          <w:b/>
          <w:u w:val="single"/>
          <w:lang w:val="nl-NL"/>
        </w:rPr>
        <w:t>:</w:t>
      </w:r>
      <w:r w:rsidR="00D00977" w:rsidRPr="005571A0">
        <w:rPr>
          <w:b/>
          <w:lang w:val="nl-NL"/>
        </w:rPr>
        <w:tab/>
        <w:t>QUYỀN VÀ NGHĨA VỤ CỦA HAI BÊN</w:t>
      </w:r>
    </w:p>
    <w:p w14:paraId="6E3C98AC" w14:textId="77777777" w:rsidR="0055105F" w:rsidRPr="005571A0" w:rsidRDefault="00D662C0" w:rsidP="005571A0">
      <w:pPr>
        <w:spacing w:line="360" w:lineRule="auto"/>
        <w:ind w:firstLine="720"/>
        <w:jc w:val="both"/>
        <w:rPr>
          <w:b/>
          <w:i/>
          <w:lang w:val="nl-NL"/>
        </w:rPr>
      </w:pPr>
      <w:r w:rsidRPr="005571A0">
        <w:rPr>
          <w:b/>
          <w:i/>
          <w:lang w:val="nl-NL"/>
        </w:rPr>
        <w:t>5.1</w:t>
      </w:r>
      <w:r w:rsidR="0055105F" w:rsidRPr="005571A0">
        <w:rPr>
          <w:b/>
          <w:i/>
          <w:lang w:val="nl-NL"/>
        </w:rPr>
        <w:t>- Quyền và nghĩa vụ của Bên A:</w:t>
      </w:r>
    </w:p>
    <w:p w14:paraId="25B9ED3B"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68CEB5E4"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Cung cấp cho Bên B đầy đủ những thông tin, hồ sơ, tài liệu cần thiết liên quan đến tài sản cần thẩm định giá.</w:t>
      </w:r>
    </w:p>
    <w:p w14:paraId="5D24D447"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Đảm bảo tính chính xác của những thông tin đã cung cấp cho Bên B và tự chịu trách nhiệm pháp lý về tính hợp pháp của những thông tin đó.</w:t>
      </w:r>
    </w:p>
    <w:p w14:paraId="68F08992"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Bên A hoặc người đại diện của Bên A được phân công tạo mọi điều kiện thuận lợi cho Bên B khi tiến hành kiểm tra, khảo sát tài sản thẩm định giá.</w:t>
      </w:r>
    </w:p>
    <w:p w14:paraId="6EDAA7D0"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5564C77A"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 xml:space="preserve">Thanh toán phí thẩm định cho Bên B đầy đủ và đúng thời hạn như Điều </w:t>
      </w:r>
      <w:r w:rsidR="00D6056D" w:rsidRPr="005571A0">
        <w:rPr>
          <w:lang w:val="nl-NL"/>
        </w:rPr>
        <w:t>4</w:t>
      </w:r>
      <w:r w:rsidRPr="005571A0">
        <w:rPr>
          <w:lang w:val="nl-NL"/>
        </w:rPr>
        <w:t>.</w:t>
      </w:r>
    </w:p>
    <w:p w14:paraId="16458956" w14:textId="77777777" w:rsidR="0055105F" w:rsidRPr="005571A0" w:rsidRDefault="0055105F" w:rsidP="005571A0">
      <w:pPr>
        <w:numPr>
          <w:ilvl w:val="0"/>
          <w:numId w:val="1"/>
        </w:numPr>
        <w:tabs>
          <w:tab w:val="clear" w:pos="1260"/>
          <w:tab w:val="left" w:pos="709"/>
        </w:tabs>
        <w:spacing w:line="360" w:lineRule="auto"/>
        <w:ind w:left="0" w:firstLine="426"/>
        <w:jc w:val="both"/>
        <w:rPr>
          <w:lang w:val="nl-NL"/>
        </w:rPr>
      </w:pPr>
      <w:r w:rsidRPr="005571A0">
        <w:rPr>
          <w:lang w:val="nl-NL"/>
        </w:rPr>
        <w:t>Sử dụng kết quả thẩm định giá đúng mục đích ghi trong Hợp đồng và Chứng thư thẩm định giá.</w:t>
      </w:r>
    </w:p>
    <w:p w14:paraId="04B25EF2" w14:textId="77777777" w:rsidR="0055105F" w:rsidRPr="005571A0" w:rsidRDefault="0055105F" w:rsidP="005571A0">
      <w:pPr>
        <w:spacing w:line="360" w:lineRule="auto"/>
        <w:ind w:firstLine="720"/>
        <w:jc w:val="both"/>
        <w:rPr>
          <w:b/>
          <w:i/>
          <w:lang w:val="nl-NL"/>
        </w:rPr>
      </w:pPr>
      <w:r w:rsidRPr="005571A0">
        <w:rPr>
          <w:b/>
          <w:i/>
          <w:lang w:val="nl-NL"/>
        </w:rPr>
        <w:lastRenderedPageBreak/>
        <w:t>5.2- Quyền và nghĩa vụ của Bên B:</w:t>
      </w:r>
    </w:p>
    <w:p w14:paraId="49F10DF4"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Hoàn thành công việc theo quy định tại Điều 1 và Điều </w:t>
      </w:r>
      <w:r w:rsidR="00D6056D" w:rsidRPr="005571A0">
        <w:rPr>
          <w:lang w:val="nl-NL"/>
        </w:rPr>
        <w:t>3</w:t>
      </w:r>
      <w:r w:rsidRPr="005571A0">
        <w:rPr>
          <w:lang w:val="nl-NL"/>
        </w:rPr>
        <w:t>.</w:t>
      </w:r>
    </w:p>
    <w:p w14:paraId="3FB131A4"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Cung cấp 02 (hai) bản chính Chứng thư và Báo cáo thẩm định giá tài sản cho Bên A.</w:t>
      </w:r>
    </w:p>
    <w:p w14:paraId="0BCA3EEB"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Được thanh toán phí theo quy định tại Điều </w:t>
      </w:r>
      <w:r w:rsidR="00D6056D" w:rsidRPr="005571A0">
        <w:rPr>
          <w:lang w:val="nl-NL"/>
        </w:rPr>
        <w:t>4</w:t>
      </w:r>
      <w:r w:rsidRPr="005571A0">
        <w:rPr>
          <w:lang w:val="nl-NL"/>
        </w:rPr>
        <w:t>.</w:t>
      </w:r>
    </w:p>
    <w:p w14:paraId="68DC64C8"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Trong trường hợp Bên A không thanh toán và/hoặc thanh toán không đầy đủ phí thẩm định được quy định tại Điều </w:t>
      </w:r>
      <w:r w:rsidR="00D6056D" w:rsidRPr="005571A0">
        <w:rPr>
          <w:lang w:val="nl-NL"/>
        </w:rPr>
        <w:t>4</w:t>
      </w:r>
      <w:r w:rsidRPr="005571A0">
        <w:rPr>
          <w:lang w:val="nl-NL"/>
        </w:rPr>
        <w:t xml:space="preserve"> của Hợp đồng này, Bên A phải chịu phạt do vi phạm hợp đồng là 08%/giá trị hợp đồng và tiền lãi suất tương ứng với số ngày chậm trả theo tỷ lệ lãi suất của Ngân hàng nhà nước Việt Nam. </w:t>
      </w:r>
    </w:p>
    <w:p w14:paraId="6A133B53"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Trong vòng </w:t>
      </w:r>
      <w:r w:rsidR="00B70CE0" w:rsidRPr="005571A0">
        <w:rPr>
          <w:lang w:val="nl-NL"/>
        </w:rPr>
        <w:t>30</w:t>
      </w:r>
      <w:r w:rsidRPr="005571A0">
        <w:rPr>
          <w:lang w:val="nl-NL"/>
        </w:rPr>
        <w:t xml:space="preserve"> (</w:t>
      </w:r>
      <w:r w:rsidR="00B70CE0" w:rsidRPr="005571A0">
        <w:rPr>
          <w:lang w:val="nl-NL"/>
        </w:rPr>
        <w:t>Ba mươi</w:t>
      </w:r>
      <w:r w:rsidRPr="005571A0">
        <w:rPr>
          <w:lang w:val="nl-NL"/>
        </w:rPr>
        <w:t xml:space="preserve">)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7ED7C3DA"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 xml:space="preserve">Trong trường hợp Bên A không hoàn tất việc thanh toán đầy đủ phí thẩm định được quy định tại Điều </w:t>
      </w:r>
      <w:r w:rsidR="00D6056D" w:rsidRPr="005571A0">
        <w:rPr>
          <w:lang w:val="nl-NL"/>
        </w:rPr>
        <w:t>4</w:t>
      </w:r>
      <w:r w:rsidRPr="005571A0">
        <w:rPr>
          <w:lang w:val="nl-NL"/>
        </w:rPr>
        <w:t xml:space="preserve">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36818732" w14:textId="77777777" w:rsidR="0055105F" w:rsidRPr="005571A0" w:rsidRDefault="0055105F" w:rsidP="005571A0">
      <w:pPr>
        <w:numPr>
          <w:ilvl w:val="0"/>
          <w:numId w:val="1"/>
        </w:numPr>
        <w:tabs>
          <w:tab w:val="clear" w:pos="1260"/>
        </w:tabs>
        <w:spacing w:line="360" w:lineRule="auto"/>
        <w:ind w:left="0" w:firstLine="426"/>
        <w:jc w:val="both"/>
        <w:rPr>
          <w:lang w:val="nl-NL"/>
        </w:rPr>
      </w:pPr>
      <w:r w:rsidRPr="005571A0">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222C4C87" w14:textId="77777777" w:rsidR="0055105F" w:rsidRPr="005571A0" w:rsidRDefault="0055105F" w:rsidP="005571A0">
      <w:pPr>
        <w:tabs>
          <w:tab w:val="left" w:pos="851"/>
          <w:tab w:val="left" w:leader="dot" w:pos="9788"/>
        </w:tabs>
        <w:spacing w:line="360" w:lineRule="auto"/>
        <w:jc w:val="both"/>
        <w:rPr>
          <w:b/>
          <w:bCs/>
          <w:color w:val="000000"/>
          <w:lang w:val="nl-NL"/>
        </w:rPr>
      </w:pPr>
      <w:r w:rsidRPr="005571A0">
        <w:rPr>
          <w:b/>
          <w:bCs/>
          <w:color w:val="000000"/>
          <w:u w:val="single"/>
          <w:lang w:val="vi-VN"/>
        </w:rPr>
        <w:t xml:space="preserve">ĐIỀU </w:t>
      </w:r>
      <w:r w:rsidRPr="005571A0">
        <w:rPr>
          <w:b/>
          <w:bCs/>
          <w:color w:val="000000"/>
          <w:u w:val="single"/>
          <w:lang w:val="nl-NL"/>
        </w:rPr>
        <w:t>6</w:t>
      </w:r>
      <w:r w:rsidRPr="005571A0">
        <w:rPr>
          <w:b/>
          <w:bCs/>
          <w:color w:val="000000"/>
          <w:lang w:val="vi-VN"/>
        </w:rPr>
        <w:t xml:space="preserve">: ĐIỀU KHOẢN BẢO MẬT </w:t>
      </w:r>
    </w:p>
    <w:p w14:paraId="188095D6" w14:textId="77777777" w:rsidR="0055105F" w:rsidRPr="005571A0" w:rsidRDefault="0055105F" w:rsidP="005571A0">
      <w:pPr>
        <w:numPr>
          <w:ilvl w:val="0"/>
          <w:numId w:val="1"/>
        </w:numPr>
        <w:tabs>
          <w:tab w:val="clear" w:pos="1260"/>
          <w:tab w:val="left" w:pos="284"/>
        </w:tabs>
        <w:spacing w:line="360" w:lineRule="auto"/>
        <w:ind w:left="0" w:firstLine="426"/>
        <w:jc w:val="both"/>
        <w:rPr>
          <w:lang w:val="nl-NL"/>
        </w:rPr>
      </w:pPr>
      <w:r w:rsidRPr="005571A0">
        <w:rPr>
          <w:lang w:val="nl-NL"/>
        </w:rPr>
        <w:t>Thông tin mật là: tất cả các thông tin do Bên A trực tiếp hoặc gián tiếp cung cấp cho Bên B dưới dạng văn bản, lời nói, fax, hay dữ liệu điện tử.</w:t>
      </w:r>
    </w:p>
    <w:p w14:paraId="1800EE76" w14:textId="77777777" w:rsidR="0055105F" w:rsidRPr="005571A0" w:rsidRDefault="0055105F" w:rsidP="005571A0">
      <w:pPr>
        <w:numPr>
          <w:ilvl w:val="0"/>
          <w:numId w:val="1"/>
        </w:numPr>
        <w:tabs>
          <w:tab w:val="clear" w:pos="1260"/>
          <w:tab w:val="left" w:pos="284"/>
        </w:tabs>
        <w:spacing w:line="360" w:lineRule="auto"/>
        <w:ind w:left="0" w:firstLine="426"/>
        <w:jc w:val="both"/>
        <w:rPr>
          <w:lang w:val="nl-NL"/>
        </w:rPr>
      </w:pPr>
      <w:r w:rsidRPr="005571A0">
        <w:rPr>
          <w:lang w:val="nl-NL"/>
        </w:rPr>
        <w:t xml:space="preserve">Bên B có trách nhiệm bảo vệ, không được sử dụng mọi thông tin, tài liệu được Bên A cung cấp/xuất trình ngoài mục đích để cung cấp dịch vụ cho Bên A. </w:t>
      </w:r>
    </w:p>
    <w:p w14:paraId="76C8F5C9" w14:textId="77777777" w:rsidR="00332A9D" w:rsidRPr="005571A0" w:rsidRDefault="0055105F" w:rsidP="005571A0">
      <w:pPr>
        <w:numPr>
          <w:ilvl w:val="0"/>
          <w:numId w:val="1"/>
        </w:numPr>
        <w:tabs>
          <w:tab w:val="clear" w:pos="1260"/>
          <w:tab w:val="left" w:pos="284"/>
        </w:tabs>
        <w:spacing w:line="360" w:lineRule="auto"/>
        <w:ind w:left="0" w:firstLine="426"/>
        <w:jc w:val="both"/>
        <w:rPr>
          <w:lang w:val="nl-NL"/>
        </w:rPr>
      </w:pPr>
      <w:r w:rsidRPr="005571A0">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168A26D2" w14:textId="77777777" w:rsidR="0055105F" w:rsidRPr="005571A0" w:rsidRDefault="0055105F" w:rsidP="005571A0">
      <w:pPr>
        <w:numPr>
          <w:ilvl w:val="0"/>
          <w:numId w:val="1"/>
        </w:numPr>
        <w:tabs>
          <w:tab w:val="clear" w:pos="1260"/>
          <w:tab w:val="left" w:pos="284"/>
        </w:tabs>
        <w:spacing w:line="360" w:lineRule="auto"/>
        <w:ind w:left="0" w:firstLine="426"/>
        <w:jc w:val="both"/>
        <w:rPr>
          <w:lang w:val="nl-NL"/>
        </w:rPr>
      </w:pPr>
      <w:r w:rsidRPr="005571A0">
        <w:rPr>
          <w:lang w:val="nl-NL"/>
        </w:rPr>
        <w:t>Bên B không được sử dụng bất kỳ thông tin nào để xâm phạm quyền, lợi ích hợp pháp của Bên A.</w:t>
      </w:r>
    </w:p>
    <w:p w14:paraId="4CFFF113" w14:textId="77777777" w:rsidR="0055105F" w:rsidRPr="005571A0" w:rsidRDefault="0055105F" w:rsidP="005571A0">
      <w:pPr>
        <w:spacing w:line="360" w:lineRule="auto"/>
        <w:jc w:val="both"/>
        <w:rPr>
          <w:b/>
        </w:rPr>
      </w:pPr>
      <w:r w:rsidRPr="005571A0">
        <w:rPr>
          <w:b/>
          <w:u w:val="single"/>
        </w:rPr>
        <w:t>ĐIỀU 7:</w:t>
      </w:r>
      <w:r w:rsidRPr="005571A0">
        <w:rPr>
          <w:b/>
        </w:rPr>
        <w:t xml:space="preserve"> ĐIỀU KHOẢN CHUNG</w:t>
      </w:r>
    </w:p>
    <w:p w14:paraId="11D034E1" w14:textId="77777777" w:rsidR="003B38D6" w:rsidRPr="005571A0" w:rsidRDefault="003B38D6" w:rsidP="005571A0">
      <w:pPr>
        <w:numPr>
          <w:ilvl w:val="0"/>
          <w:numId w:val="1"/>
        </w:numPr>
        <w:tabs>
          <w:tab w:val="clear" w:pos="1260"/>
          <w:tab w:val="left" w:pos="630"/>
          <w:tab w:val="left" w:pos="900"/>
        </w:tabs>
        <w:spacing w:line="360" w:lineRule="auto"/>
        <w:ind w:left="0" w:firstLine="426"/>
        <w:jc w:val="both"/>
        <w:rPr>
          <w:lang w:val="nl-NL"/>
        </w:rPr>
      </w:pPr>
      <w:r w:rsidRPr="005571A0">
        <w:rPr>
          <w:lang w:val="nl-NL"/>
        </w:rPr>
        <w:t xml:space="preserve">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w:t>
      </w:r>
      <w:r w:rsidR="00A57A9D" w:rsidRPr="005571A0">
        <w:rPr>
          <w:lang w:val="nl-NL"/>
        </w:rPr>
        <w:t>Hồ Chí Minh</w:t>
      </w:r>
      <w:r w:rsidRPr="005571A0">
        <w:rPr>
          <w:lang w:val="nl-NL"/>
        </w:rPr>
        <w:t xml:space="preserve"> để giải quyết. Khi đó mọi chi phí giải quyết vụ việc sẽ do bên thua chịu trách nhiệm chi trả.</w:t>
      </w:r>
      <w:r w:rsidRPr="00144B33">
        <w:rPr>
          <w:lang w:val="nl-NL"/>
        </w:rPr>
        <w:t xml:space="preserve"> </w:t>
      </w:r>
    </w:p>
    <w:p w14:paraId="7B896072" w14:textId="77777777" w:rsidR="003B38D6" w:rsidRPr="005571A0" w:rsidRDefault="003B38D6" w:rsidP="005571A0">
      <w:pPr>
        <w:numPr>
          <w:ilvl w:val="0"/>
          <w:numId w:val="1"/>
        </w:numPr>
        <w:tabs>
          <w:tab w:val="clear" w:pos="1260"/>
          <w:tab w:val="left" w:pos="630"/>
          <w:tab w:val="left" w:pos="900"/>
        </w:tabs>
        <w:spacing w:line="360" w:lineRule="auto"/>
        <w:ind w:left="0" w:firstLine="426"/>
        <w:jc w:val="both"/>
        <w:rPr>
          <w:lang w:val="nl-NL"/>
        </w:rPr>
      </w:pPr>
      <w:r w:rsidRPr="005571A0">
        <w:rPr>
          <w:lang w:val="nl-NL"/>
        </w:rPr>
        <w:lastRenderedPageBreak/>
        <w:t xml:space="preserve">Hợp đồng này có hiệu lực kể từ ngày hai Bên cùng ký và mặc nhiên được thanh lý khi các Bên hoàn thành nghĩa vụ từ Điều 1 đến Điều </w:t>
      </w:r>
      <w:r w:rsidR="00357BB4" w:rsidRPr="005571A0">
        <w:rPr>
          <w:lang w:val="nl-NL"/>
        </w:rPr>
        <w:t>5</w:t>
      </w:r>
      <w:r w:rsidRPr="005571A0">
        <w:rPr>
          <w:lang w:val="nl-NL"/>
        </w:rPr>
        <w:t>.</w:t>
      </w:r>
    </w:p>
    <w:p w14:paraId="6045E4E8" w14:textId="77777777" w:rsidR="003B38D6" w:rsidRPr="005571A0" w:rsidRDefault="003B38D6" w:rsidP="005571A0">
      <w:pPr>
        <w:spacing w:line="360" w:lineRule="auto"/>
        <w:ind w:firstLine="426"/>
        <w:jc w:val="both"/>
      </w:pPr>
      <w:r w:rsidRPr="005571A0">
        <w:rPr>
          <w:lang w:val="nl-NL"/>
        </w:rPr>
        <w:t>Hợp đồng này được lập thành 04 (bốn) bản có giá trị pháp lý như nhau. Mỗi Bên giữ 02 (hai) bản để thực hiện</w:t>
      </w:r>
      <w:r w:rsidRPr="005571A0">
        <w:t xml:space="preserve">. </w:t>
      </w:r>
    </w:p>
    <w:tbl>
      <w:tblPr>
        <w:tblW w:w="0" w:type="auto"/>
        <w:tblLook w:val="04A0" w:firstRow="1" w:lastRow="0" w:firstColumn="1" w:lastColumn="0" w:noHBand="0" w:noVBand="1"/>
      </w:tblPr>
      <w:tblGrid>
        <w:gridCol w:w="4942"/>
        <w:gridCol w:w="4579"/>
      </w:tblGrid>
      <w:tr w:rsidR="00726EA2" w:rsidRPr="00902815" w14:paraId="719AFE30" w14:textId="77777777" w:rsidTr="00721CE7">
        <w:trPr>
          <w:trHeight w:val="1425"/>
        </w:trPr>
        <w:tc>
          <w:tcPr>
            <w:tcW w:w="4942" w:type="dxa"/>
          </w:tcPr>
          <w:p w14:paraId="746B7CE8" w14:textId="77777777" w:rsidR="00726EA2" w:rsidRPr="005571A0" w:rsidRDefault="00726EA2" w:rsidP="005571A0">
            <w:pPr>
              <w:tabs>
                <w:tab w:val="center" w:pos="1800"/>
                <w:tab w:val="center" w:pos="7920"/>
              </w:tabs>
              <w:spacing w:before="60" w:after="60"/>
              <w:jc w:val="center"/>
              <w:rPr>
                <w:b/>
              </w:rPr>
            </w:pPr>
            <w:r w:rsidRPr="005571A0">
              <w:rPr>
                <w:b/>
              </w:rPr>
              <w:t xml:space="preserve">ĐẠI DIỆN </w:t>
            </w:r>
            <w:r w:rsidR="00117BE7" w:rsidRPr="005571A0">
              <w:rPr>
                <w:b/>
              </w:rPr>
              <w:t xml:space="preserve">BÊN </w:t>
            </w:r>
            <w:r w:rsidR="007F4A23" w:rsidRPr="005571A0">
              <w:rPr>
                <w:b/>
              </w:rPr>
              <w:t>A</w:t>
            </w:r>
          </w:p>
          <w:p w14:paraId="5AA3CE4F" w14:textId="77777777" w:rsidR="00726EA2" w:rsidRPr="005571A0" w:rsidRDefault="00726EA2" w:rsidP="005571A0">
            <w:pPr>
              <w:tabs>
                <w:tab w:val="center" w:pos="1800"/>
                <w:tab w:val="center" w:pos="7920"/>
              </w:tabs>
              <w:spacing w:before="60" w:after="60"/>
              <w:rPr>
                <w:b/>
              </w:rPr>
            </w:pPr>
          </w:p>
          <w:p w14:paraId="592E9A9E" w14:textId="77777777" w:rsidR="00726EA2" w:rsidRPr="005571A0" w:rsidRDefault="00726EA2" w:rsidP="005571A0">
            <w:pPr>
              <w:tabs>
                <w:tab w:val="center" w:pos="1800"/>
                <w:tab w:val="center" w:pos="7920"/>
              </w:tabs>
              <w:spacing w:before="60" w:after="60"/>
              <w:jc w:val="center"/>
              <w:rPr>
                <w:i/>
              </w:rPr>
            </w:pPr>
          </w:p>
          <w:p w14:paraId="6BEE8B25" w14:textId="77777777" w:rsidR="007808BD" w:rsidRPr="005571A0" w:rsidRDefault="007808BD" w:rsidP="005571A0">
            <w:pPr>
              <w:tabs>
                <w:tab w:val="center" w:pos="1800"/>
                <w:tab w:val="center" w:pos="7920"/>
              </w:tabs>
              <w:spacing w:before="60" w:after="60"/>
              <w:rPr>
                <w:b/>
              </w:rPr>
            </w:pPr>
          </w:p>
          <w:p w14:paraId="395CEBED" w14:textId="77777777" w:rsidR="00C7286E" w:rsidRPr="005571A0" w:rsidRDefault="00C7286E" w:rsidP="005571A0">
            <w:pPr>
              <w:tabs>
                <w:tab w:val="center" w:pos="1800"/>
                <w:tab w:val="center" w:pos="7920"/>
              </w:tabs>
              <w:spacing w:before="60" w:after="60"/>
              <w:jc w:val="center"/>
              <w:rPr>
                <w:b/>
              </w:rPr>
            </w:pPr>
          </w:p>
          <w:p w14:paraId="3CD3A2B6" w14:textId="77777777" w:rsidR="00DB3CB1" w:rsidRPr="005571A0" w:rsidRDefault="00DB3CB1" w:rsidP="005571A0">
            <w:pPr>
              <w:tabs>
                <w:tab w:val="center" w:pos="1800"/>
                <w:tab w:val="center" w:pos="7920"/>
              </w:tabs>
              <w:spacing w:before="60" w:after="60"/>
              <w:jc w:val="center"/>
              <w:rPr>
                <w:b/>
              </w:rPr>
            </w:pPr>
          </w:p>
        </w:tc>
        <w:tc>
          <w:tcPr>
            <w:tcW w:w="4579" w:type="dxa"/>
          </w:tcPr>
          <w:p w14:paraId="1E160220" w14:textId="77777777" w:rsidR="00726EA2" w:rsidRPr="005571A0" w:rsidRDefault="00726EA2" w:rsidP="005571A0">
            <w:pPr>
              <w:tabs>
                <w:tab w:val="center" w:pos="1800"/>
                <w:tab w:val="center" w:pos="7920"/>
              </w:tabs>
              <w:spacing w:before="60" w:after="60"/>
              <w:jc w:val="center"/>
              <w:rPr>
                <w:b/>
              </w:rPr>
            </w:pPr>
            <w:r w:rsidRPr="005571A0">
              <w:rPr>
                <w:b/>
              </w:rPr>
              <w:t xml:space="preserve">ĐẠI DIỆN </w:t>
            </w:r>
            <w:r w:rsidR="00117BE7" w:rsidRPr="005571A0">
              <w:rPr>
                <w:b/>
              </w:rPr>
              <w:t xml:space="preserve">BÊN </w:t>
            </w:r>
            <w:r w:rsidR="007F4A23" w:rsidRPr="005571A0">
              <w:rPr>
                <w:b/>
              </w:rPr>
              <w:t>B</w:t>
            </w:r>
          </w:p>
          <w:p w14:paraId="4D5C4F94" w14:textId="77777777" w:rsidR="0078055C" w:rsidRPr="005571A0" w:rsidRDefault="0078055C" w:rsidP="005571A0">
            <w:pPr>
              <w:tabs>
                <w:tab w:val="center" w:pos="1800"/>
                <w:tab w:val="center" w:pos="7920"/>
              </w:tabs>
              <w:spacing w:before="60" w:after="60"/>
              <w:jc w:val="center"/>
              <w:rPr>
                <w:b/>
              </w:rPr>
            </w:pPr>
            <w:r w:rsidRPr="005571A0">
              <w:rPr>
                <w:b/>
              </w:rPr>
              <w:t xml:space="preserve">Giám </w:t>
            </w:r>
            <w:r w:rsidR="00771D90" w:rsidRPr="005571A0">
              <w:rPr>
                <w:b/>
              </w:rPr>
              <w:t>đ</w:t>
            </w:r>
            <w:r w:rsidRPr="005571A0">
              <w:rPr>
                <w:b/>
              </w:rPr>
              <w:t>ốc</w:t>
            </w:r>
          </w:p>
          <w:p w14:paraId="6965C551" w14:textId="77777777" w:rsidR="0078055C" w:rsidRPr="005571A0" w:rsidRDefault="0078055C" w:rsidP="005571A0">
            <w:pPr>
              <w:tabs>
                <w:tab w:val="center" w:pos="1800"/>
                <w:tab w:val="center" w:pos="7920"/>
              </w:tabs>
              <w:spacing w:before="60" w:after="60"/>
              <w:jc w:val="center"/>
              <w:rPr>
                <w:b/>
              </w:rPr>
            </w:pPr>
          </w:p>
          <w:p w14:paraId="004FAB7E" w14:textId="77777777" w:rsidR="0078055C" w:rsidRPr="005571A0" w:rsidRDefault="0078055C" w:rsidP="005571A0">
            <w:pPr>
              <w:tabs>
                <w:tab w:val="center" w:pos="1800"/>
                <w:tab w:val="center" w:pos="7920"/>
              </w:tabs>
              <w:spacing w:before="60" w:after="60"/>
              <w:jc w:val="center"/>
              <w:rPr>
                <w:b/>
              </w:rPr>
            </w:pPr>
          </w:p>
          <w:p w14:paraId="0B72A5F1" w14:textId="77777777" w:rsidR="0078055C" w:rsidRPr="005571A0" w:rsidRDefault="0078055C" w:rsidP="005571A0">
            <w:pPr>
              <w:tabs>
                <w:tab w:val="center" w:pos="1800"/>
                <w:tab w:val="center" w:pos="7920"/>
              </w:tabs>
              <w:spacing w:before="60" w:after="60"/>
              <w:jc w:val="center"/>
              <w:rPr>
                <w:b/>
              </w:rPr>
            </w:pPr>
          </w:p>
          <w:p w14:paraId="4854C5A0" w14:textId="77777777" w:rsidR="0078055C" w:rsidRPr="005571A0" w:rsidRDefault="0078055C" w:rsidP="005571A0">
            <w:pPr>
              <w:tabs>
                <w:tab w:val="center" w:pos="1800"/>
                <w:tab w:val="center" w:pos="7920"/>
              </w:tabs>
              <w:spacing w:before="60" w:after="60"/>
              <w:jc w:val="center"/>
              <w:rPr>
                <w:b/>
              </w:rPr>
            </w:pPr>
          </w:p>
          <w:p w14:paraId="772E6062" w14:textId="77777777" w:rsidR="0078055C" w:rsidRPr="005571A0" w:rsidRDefault="0078055C" w:rsidP="005571A0">
            <w:pPr>
              <w:tabs>
                <w:tab w:val="center" w:pos="1800"/>
                <w:tab w:val="center" w:pos="7920"/>
              </w:tabs>
              <w:spacing w:before="60" w:after="60"/>
              <w:jc w:val="center"/>
              <w:rPr>
                <w:b/>
              </w:rPr>
            </w:pPr>
          </w:p>
          <w:p w14:paraId="49347547" w14:textId="77777777" w:rsidR="0078055C" w:rsidRPr="005571A0" w:rsidRDefault="0078055C" w:rsidP="005571A0">
            <w:pPr>
              <w:tabs>
                <w:tab w:val="center" w:pos="1800"/>
                <w:tab w:val="center" w:pos="7920"/>
              </w:tabs>
              <w:spacing w:before="60" w:after="60"/>
              <w:jc w:val="center"/>
              <w:rPr>
                <w:b/>
              </w:rPr>
            </w:pPr>
          </w:p>
          <w:p w14:paraId="7C84115C" w14:textId="77777777" w:rsidR="0078055C" w:rsidRPr="00902815" w:rsidRDefault="0078055C" w:rsidP="005571A0">
            <w:pPr>
              <w:tabs>
                <w:tab w:val="center" w:pos="1800"/>
                <w:tab w:val="center" w:pos="7920"/>
              </w:tabs>
              <w:spacing w:before="60" w:after="60"/>
              <w:jc w:val="center"/>
            </w:pPr>
            <w:r w:rsidRPr="005571A0">
              <w:rPr>
                <w:b/>
              </w:rPr>
              <w:t>ĐẶNG THỊ NHƯ ANH</w:t>
            </w:r>
          </w:p>
        </w:tc>
      </w:tr>
    </w:tbl>
    <w:p w14:paraId="62167CBC" w14:textId="77777777" w:rsidR="00603780" w:rsidRPr="00902815" w:rsidRDefault="00603780" w:rsidP="00ED6435">
      <w:pPr>
        <w:tabs>
          <w:tab w:val="left" w:pos="7466"/>
        </w:tabs>
      </w:pPr>
    </w:p>
    <w:p w14:paraId="13BC1789" w14:textId="77777777" w:rsidR="00603780" w:rsidRPr="00902815" w:rsidRDefault="00603780" w:rsidP="00ED6435">
      <w:pPr>
        <w:tabs>
          <w:tab w:val="left" w:pos="7466"/>
        </w:tabs>
      </w:pPr>
    </w:p>
    <w:p w14:paraId="31DF9114" w14:textId="77777777" w:rsidR="00603780" w:rsidRPr="00902815" w:rsidRDefault="00603780" w:rsidP="00ED6435">
      <w:pPr>
        <w:tabs>
          <w:tab w:val="left" w:pos="7466"/>
        </w:tabs>
      </w:pPr>
    </w:p>
    <w:p w14:paraId="68CD697B" w14:textId="77777777" w:rsidR="00603780" w:rsidRPr="00902815" w:rsidRDefault="00603780" w:rsidP="00ED6435">
      <w:pPr>
        <w:tabs>
          <w:tab w:val="left" w:pos="7466"/>
        </w:tabs>
      </w:pPr>
    </w:p>
    <w:p w14:paraId="2B547CE2" w14:textId="77777777" w:rsidR="001251E5" w:rsidRPr="00902815" w:rsidRDefault="001251E5" w:rsidP="00D221BD">
      <w:pPr>
        <w:tabs>
          <w:tab w:val="left" w:pos="7466"/>
        </w:tabs>
        <w:rPr>
          <w:b/>
        </w:rPr>
      </w:pPr>
    </w:p>
    <w:sectPr w:rsidR="001251E5" w:rsidRPr="00902815" w:rsidSect="00FB4AB9">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979E5" w14:textId="77777777" w:rsidR="00DE2CDB" w:rsidRDefault="00DE2CDB">
      <w:r>
        <w:separator/>
      </w:r>
    </w:p>
  </w:endnote>
  <w:endnote w:type="continuationSeparator" w:id="0">
    <w:p w14:paraId="47220A32" w14:textId="77777777" w:rsidR="00DE2CDB" w:rsidRDefault="00DE2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63A2"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070209"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4972" w14:textId="77777777" w:rsidR="00FB4AB9" w:rsidRPr="00FB4AB9" w:rsidRDefault="00FB4AB9">
    <w:pPr>
      <w:pStyle w:val="Footer"/>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sidR="003213F7">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sidR="003213F7">
      <w:rPr>
        <w:b/>
        <w:bCs/>
        <w:noProof/>
        <w:sz w:val="20"/>
        <w:szCs w:val="20"/>
      </w:rPr>
      <w:t>4</w:t>
    </w:r>
    <w:r w:rsidRPr="00FB4AB9">
      <w:rPr>
        <w:b/>
        <w:bCs/>
        <w:sz w:val="20"/>
        <w:szCs w:val="20"/>
      </w:rPr>
      <w:fldChar w:fldCharType="end"/>
    </w:r>
  </w:p>
  <w:p w14:paraId="078F6F76" w14:textId="77777777" w:rsidR="00EC3E84" w:rsidRPr="000A135E" w:rsidRDefault="00EC3E84" w:rsidP="000A135E">
    <w:pPr>
      <w:pStyle w:val="Footer"/>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727" w14:textId="77777777" w:rsidR="00873B70" w:rsidRDefault="0087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F8E4C" w14:textId="77777777" w:rsidR="00DE2CDB" w:rsidRDefault="00DE2CDB">
      <w:r>
        <w:separator/>
      </w:r>
    </w:p>
  </w:footnote>
  <w:footnote w:type="continuationSeparator" w:id="0">
    <w:p w14:paraId="3B22042C" w14:textId="77777777" w:rsidR="00DE2CDB" w:rsidRDefault="00DE2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14F77" w14:textId="77777777" w:rsidR="00873B70" w:rsidRDefault="0087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4DCE" w14:textId="77777777" w:rsidR="00873B70" w:rsidRDefault="00873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57E9" w14:textId="77777777" w:rsidR="00873B70" w:rsidRDefault="00873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8090945">
    <w:abstractNumId w:val="0"/>
  </w:num>
  <w:num w:numId="2" w16cid:durableId="1875653842">
    <w:abstractNumId w:val="5"/>
  </w:num>
  <w:num w:numId="3" w16cid:durableId="625236639">
    <w:abstractNumId w:val="9"/>
  </w:num>
  <w:num w:numId="4" w16cid:durableId="1349864416">
    <w:abstractNumId w:val="6"/>
  </w:num>
  <w:num w:numId="5" w16cid:durableId="172040983">
    <w:abstractNumId w:val="12"/>
  </w:num>
  <w:num w:numId="6" w16cid:durableId="1944922677">
    <w:abstractNumId w:val="1"/>
  </w:num>
  <w:num w:numId="7" w16cid:durableId="1679112887">
    <w:abstractNumId w:val="4"/>
  </w:num>
  <w:num w:numId="8" w16cid:durableId="1057511584">
    <w:abstractNumId w:val="8"/>
  </w:num>
  <w:num w:numId="9" w16cid:durableId="1201168919">
    <w:abstractNumId w:val="7"/>
  </w:num>
  <w:num w:numId="10" w16cid:durableId="1289504685">
    <w:abstractNumId w:val="13"/>
  </w:num>
  <w:num w:numId="11" w16cid:durableId="149637209">
    <w:abstractNumId w:val="14"/>
  </w:num>
  <w:num w:numId="12" w16cid:durableId="874394158">
    <w:abstractNumId w:val="2"/>
  </w:num>
  <w:num w:numId="13" w16cid:durableId="1216116642">
    <w:abstractNumId w:val="16"/>
  </w:num>
  <w:num w:numId="14" w16cid:durableId="1283418822">
    <w:abstractNumId w:val="3"/>
  </w:num>
  <w:num w:numId="15" w16cid:durableId="1787582719">
    <w:abstractNumId w:val="15"/>
  </w:num>
  <w:num w:numId="16" w16cid:durableId="1932424512">
    <w:abstractNumId w:val="7"/>
    <w:lvlOverride w:ilvl="0"/>
    <w:lvlOverride w:ilvl="1"/>
    <w:lvlOverride w:ilvl="2"/>
    <w:lvlOverride w:ilvl="3"/>
    <w:lvlOverride w:ilvl="4"/>
    <w:lvlOverride w:ilvl="5"/>
    <w:lvlOverride w:ilvl="6"/>
    <w:lvlOverride w:ilvl="7"/>
    <w:lvlOverride w:ilvl="8"/>
  </w:num>
  <w:num w:numId="17" w16cid:durableId="1905721875">
    <w:abstractNumId w:val="17"/>
  </w:num>
  <w:num w:numId="18" w16cid:durableId="1137575953">
    <w:abstractNumId w:val="11"/>
  </w:num>
  <w:num w:numId="19" w16cid:durableId="3600155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4C06"/>
    <w:rsid w:val="0005557E"/>
    <w:rsid w:val="00057489"/>
    <w:rsid w:val="00057B95"/>
    <w:rsid w:val="000608CE"/>
    <w:rsid w:val="00061473"/>
    <w:rsid w:val="000639F2"/>
    <w:rsid w:val="00065AFD"/>
    <w:rsid w:val="00066705"/>
    <w:rsid w:val="00067309"/>
    <w:rsid w:val="0007121C"/>
    <w:rsid w:val="0007379E"/>
    <w:rsid w:val="00075378"/>
    <w:rsid w:val="00076031"/>
    <w:rsid w:val="0007766C"/>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7BE7"/>
    <w:rsid w:val="00120174"/>
    <w:rsid w:val="00120A78"/>
    <w:rsid w:val="001251E5"/>
    <w:rsid w:val="00130F0E"/>
    <w:rsid w:val="001334A4"/>
    <w:rsid w:val="00134341"/>
    <w:rsid w:val="00136548"/>
    <w:rsid w:val="00136711"/>
    <w:rsid w:val="00140B51"/>
    <w:rsid w:val="00142ACF"/>
    <w:rsid w:val="00143695"/>
    <w:rsid w:val="0014424A"/>
    <w:rsid w:val="00144B33"/>
    <w:rsid w:val="001524A5"/>
    <w:rsid w:val="00152B45"/>
    <w:rsid w:val="00152EF0"/>
    <w:rsid w:val="0015396A"/>
    <w:rsid w:val="00153C08"/>
    <w:rsid w:val="00154389"/>
    <w:rsid w:val="00154DAC"/>
    <w:rsid w:val="00154F2B"/>
    <w:rsid w:val="0015551B"/>
    <w:rsid w:val="00155841"/>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6F32"/>
    <w:rsid w:val="00283D4D"/>
    <w:rsid w:val="0028481A"/>
    <w:rsid w:val="0028585D"/>
    <w:rsid w:val="0029084C"/>
    <w:rsid w:val="00290A77"/>
    <w:rsid w:val="00291907"/>
    <w:rsid w:val="00292F96"/>
    <w:rsid w:val="00295C1D"/>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46D0"/>
    <w:rsid w:val="003705B0"/>
    <w:rsid w:val="00370B0F"/>
    <w:rsid w:val="0037259F"/>
    <w:rsid w:val="00374CC1"/>
    <w:rsid w:val="0038132B"/>
    <w:rsid w:val="003832C1"/>
    <w:rsid w:val="00384C24"/>
    <w:rsid w:val="00385497"/>
    <w:rsid w:val="0038578B"/>
    <w:rsid w:val="00385DEB"/>
    <w:rsid w:val="00390EBB"/>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7027"/>
    <w:rsid w:val="003D74B4"/>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271F"/>
    <w:rsid w:val="00463C3C"/>
    <w:rsid w:val="00464E6E"/>
    <w:rsid w:val="00466DD5"/>
    <w:rsid w:val="00470775"/>
    <w:rsid w:val="00471FD6"/>
    <w:rsid w:val="00473CFB"/>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7C65"/>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1834"/>
    <w:rsid w:val="00556BF8"/>
    <w:rsid w:val="00556FF7"/>
    <w:rsid w:val="005571A0"/>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EF6"/>
    <w:rsid w:val="005A0F0B"/>
    <w:rsid w:val="005A1594"/>
    <w:rsid w:val="005A4AB5"/>
    <w:rsid w:val="005A5192"/>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5F15"/>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5681"/>
    <w:rsid w:val="007E59C9"/>
    <w:rsid w:val="007E6F7A"/>
    <w:rsid w:val="007E7524"/>
    <w:rsid w:val="007E76E3"/>
    <w:rsid w:val="007E789C"/>
    <w:rsid w:val="007F3177"/>
    <w:rsid w:val="007F380E"/>
    <w:rsid w:val="007F4A23"/>
    <w:rsid w:val="007F5428"/>
    <w:rsid w:val="007F7C41"/>
    <w:rsid w:val="00801329"/>
    <w:rsid w:val="008039DD"/>
    <w:rsid w:val="008044C3"/>
    <w:rsid w:val="00804BCF"/>
    <w:rsid w:val="00805AEC"/>
    <w:rsid w:val="00807B1D"/>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23B4"/>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21D"/>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3702"/>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730B"/>
    <w:rsid w:val="00A47AE0"/>
    <w:rsid w:val="00A50A34"/>
    <w:rsid w:val="00A55073"/>
    <w:rsid w:val="00A57224"/>
    <w:rsid w:val="00A578AF"/>
    <w:rsid w:val="00A57A9D"/>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0A1"/>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0CE0"/>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10F23"/>
    <w:rsid w:val="00C15459"/>
    <w:rsid w:val="00C15CC0"/>
    <w:rsid w:val="00C1616C"/>
    <w:rsid w:val="00C166EF"/>
    <w:rsid w:val="00C25A60"/>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3F4D"/>
    <w:rsid w:val="00CD4A02"/>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16BE"/>
    <w:rsid w:val="00D54F65"/>
    <w:rsid w:val="00D5536E"/>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2CDB"/>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2FFF"/>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83E"/>
    <w:rsid w:val="00E85C65"/>
    <w:rsid w:val="00E86122"/>
    <w:rsid w:val="00E869E0"/>
    <w:rsid w:val="00E86DD7"/>
    <w:rsid w:val="00E925D6"/>
    <w:rsid w:val="00E9437D"/>
    <w:rsid w:val="00EA0EF3"/>
    <w:rsid w:val="00EA7CD6"/>
    <w:rsid w:val="00EB038E"/>
    <w:rsid w:val="00EB577F"/>
    <w:rsid w:val="00EB5D25"/>
    <w:rsid w:val="00EB7BAD"/>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ADA"/>
    <w:rsid w:val="00ED7E16"/>
    <w:rsid w:val="00EE15D3"/>
    <w:rsid w:val="00EE4D7B"/>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177AA"/>
    <w:rsid w:val="00F21508"/>
    <w:rsid w:val="00F21BB8"/>
    <w:rsid w:val="00F24547"/>
    <w:rsid w:val="00F24FAC"/>
    <w:rsid w:val="00F33B39"/>
    <w:rsid w:val="00F33B8E"/>
    <w:rsid w:val="00F350BD"/>
    <w:rsid w:val="00F37584"/>
    <w:rsid w:val="00F406D9"/>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B13C4"/>
    <w:rsid w:val="00FB13CE"/>
    <w:rsid w:val="00FB2485"/>
    <w:rsid w:val="00FB3E38"/>
    <w:rsid w:val="00FB43C6"/>
    <w:rsid w:val="00FB4AB9"/>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9463D"/>
  <w15:chartTrackingRefBased/>
  <w15:docId w15:val="{FB86A79B-82BC-4575-8CE3-8F1AA69D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 w:type="character" w:customStyle="1" w:styleId="FooterChar">
    <w:name w:val="Footer Char"/>
    <w:link w:val="Footer"/>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1</TotalTime>
  <Pages>4</Pages>
  <Words>1106</Words>
  <Characters>6306</Characters>
  <Application>Microsoft Office Word</Application>
  <DocSecurity>0</DocSecurity>
  <Lines>52</Lines>
  <Paragraphs>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2025-11-12T03:54:00Z</cp:lastPrinted>
  <dcterms:created xsi:type="dcterms:W3CDTF">2026-05-04T15:08:00Z</dcterms:created>
  <dcterms:modified xsi:type="dcterms:W3CDTF">2026-05-04T15:08:00Z</dcterms:modified>
</cp:coreProperties>
</file>